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18A" w:rsidRPr="006C4F88" w:rsidRDefault="006C4F88" w:rsidP="006C4F88">
      <w:pPr>
        <w:rPr>
          <w:b/>
        </w:rPr>
      </w:pPr>
      <w:r w:rsidRPr="006C4F88">
        <w:rPr>
          <w:b/>
        </w:rPr>
        <w:t>OBJECTIF :</w:t>
      </w:r>
    </w:p>
    <w:p w:rsidR="006C4F88" w:rsidRDefault="006C4F88" w:rsidP="006C4F88"/>
    <w:p w:rsidR="00534A94" w:rsidRDefault="00534A94" w:rsidP="006C4F88"/>
    <w:p w:rsidR="00534A94" w:rsidRDefault="00534A94" w:rsidP="00534A94">
      <w:pPr>
        <w:pStyle w:val="Titre"/>
        <w:jc w:val="both"/>
        <w:rPr>
          <w:b w:val="0"/>
        </w:rPr>
      </w:pPr>
      <w:r>
        <w:rPr>
          <w:b w:val="0"/>
        </w:rPr>
        <w:t xml:space="preserve">La clinique Gräfenberg souhaite informatiser le suivi des différentes interventions chirurgicales afin de pouvoir déterminer le coût de revient de chacune. </w:t>
      </w:r>
    </w:p>
    <w:p w:rsidR="00534A94" w:rsidRDefault="00534A94" w:rsidP="00534A94">
      <w:pPr>
        <w:pStyle w:val="Titre"/>
        <w:jc w:val="both"/>
        <w:rPr>
          <w:b w:val="0"/>
        </w:rPr>
      </w:pPr>
    </w:p>
    <w:p w:rsidR="00534A94" w:rsidRDefault="00534A94" w:rsidP="00534A94">
      <w:pPr>
        <w:pStyle w:val="Titre"/>
        <w:jc w:val="both"/>
        <w:rPr>
          <w:b w:val="0"/>
        </w:rPr>
      </w:pPr>
      <w:r>
        <w:rPr>
          <w:b w:val="0"/>
        </w:rPr>
        <w:t xml:space="preserve">Une intervention chirurgicale est pratiquée par une équipe composée au maximum de sept intervenants. Chaque intervenant appartient à une catégorie (A, B ou C). </w:t>
      </w:r>
    </w:p>
    <w:p w:rsidR="00534A94" w:rsidRDefault="00534A94" w:rsidP="00534A94">
      <w:pPr>
        <w:pStyle w:val="Titre"/>
        <w:jc w:val="both"/>
        <w:rPr>
          <w:b w:val="0"/>
        </w:rPr>
      </w:pPr>
      <w:r>
        <w:rPr>
          <w:b w:val="0"/>
        </w:rPr>
        <w:t>L'opération peut être effectuée le jour ou la nuit. Les opérations effectuées les dimanches ou les jours fériés sont surfacturées. Il faut donc mémoriser le nom du jour de l'intervention.</w:t>
      </w:r>
    </w:p>
    <w:p w:rsidR="00534A94" w:rsidRDefault="00534A94" w:rsidP="00534A94">
      <w:pPr>
        <w:pStyle w:val="Titre"/>
        <w:jc w:val="both"/>
        <w:rPr>
          <w:b w:val="0"/>
        </w:rPr>
      </w:pPr>
    </w:p>
    <w:p w:rsidR="00534A94" w:rsidRDefault="00534A94" w:rsidP="00534A94">
      <w:pPr>
        <w:pStyle w:val="Titre"/>
        <w:jc w:val="both"/>
        <w:rPr>
          <w:b w:val="0"/>
        </w:rPr>
      </w:pPr>
      <w:r>
        <w:rPr>
          <w:b w:val="0"/>
        </w:rPr>
        <w:t>Cette application devra permettre de calculer le coût de revient d'une intervention chirurgicale (voir éléments</w:t>
      </w:r>
      <w:r w:rsidR="008C4002">
        <w:rPr>
          <w:b w:val="0"/>
        </w:rPr>
        <w:t xml:space="preserve"> de calcul des coûts en annexe 2</w:t>
      </w:r>
      <w:r>
        <w:rPr>
          <w:b w:val="0"/>
        </w:rPr>
        <w:t>) et d'éditer l'état récapitulatif présenté en annexe 1.</w:t>
      </w:r>
    </w:p>
    <w:p w:rsidR="00534A94" w:rsidRDefault="00534A94" w:rsidP="00534A94">
      <w:pPr>
        <w:pStyle w:val="Titre"/>
        <w:jc w:val="left"/>
        <w:rPr>
          <w:b w:val="0"/>
        </w:rPr>
      </w:pPr>
    </w:p>
    <w:p w:rsidR="00024E24" w:rsidRPr="00887746" w:rsidRDefault="00024E24" w:rsidP="00887746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887746" w:rsidTr="008731A8">
        <w:tc>
          <w:tcPr>
            <w:tcW w:w="9778" w:type="dxa"/>
            <w:tcBorders>
              <w:bottom w:val="nil"/>
            </w:tcBorders>
          </w:tcPr>
          <w:p w:rsidR="00887746" w:rsidRDefault="00887746" w:rsidP="008731A8">
            <w:pPr>
              <w:pStyle w:val="Titre"/>
              <w:jc w:val="left"/>
              <w:rPr>
                <w:bCs w:val="0"/>
                <w:color w:val="FFFFFF"/>
                <w:shd w:val="clear" w:color="auto" w:fill="333399"/>
              </w:rPr>
            </w:pPr>
            <w:r>
              <w:rPr>
                <w:bCs w:val="0"/>
                <w:color w:val="FFFFFF"/>
                <w:shd w:val="clear" w:color="auto" w:fill="333399"/>
              </w:rPr>
              <w:t>TRAVAIL A FAIRE</w:t>
            </w:r>
          </w:p>
          <w:p w:rsidR="00887746" w:rsidRDefault="00887746" w:rsidP="008731A8">
            <w:pPr>
              <w:pStyle w:val="Titre"/>
              <w:jc w:val="left"/>
              <w:rPr>
                <w:bCs w:val="0"/>
                <w:color w:val="FFFFFF"/>
              </w:rPr>
            </w:pPr>
          </w:p>
        </w:tc>
      </w:tr>
      <w:tr w:rsidR="00887746" w:rsidTr="008731A8">
        <w:tc>
          <w:tcPr>
            <w:tcW w:w="9778" w:type="dxa"/>
            <w:tcBorders>
              <w:top w:val="nil"/>
            </w:tcBorders>
          </w:tcPr>
          <w:p w:rsidR="00887746" w:rsidRPr="00887746" w:rsidRDefault="00887746" w:rsidP="00887746">
            <w:pPr>
              <w:pStyle w:val="Titre"/>
              <w:numPr>
                <w:ilvl w:val="0"/>
                <w:numId w:val="11"/>
              </w:numPr>
              <w:jc w:val="left"/>
              <w:rPr>
                <w:b w:val="0"/>
              </w:rPr>
            </w:pPr>
            <w:r w:rsidRPr="00887746">
              <w:rPr>
                <w:b w:val="0"/>
              </w:rPr>
              <w:t>Dessiner le modèle de classe relatif à la gestion des interventions.</w:t>
            </w:r>
          </w:p>
          <w:p w:rsidR="00887746" w:rsidRDefault="00887746" w:rsidP="008731A8">
            <w:pPr>
              <w:pStyle w:val="Titre"/>
              <w:jc w:val="left"/>
              <w:rPr>
                <w:b w:val="0"/>
              </w:rPr>
            </w:pPr>
          </w:p>
          <w:p w:rsidR="00887746" w:rsidRDefault="00887746" w:rsidP="008731A8">
            <w:pPr>
              <w:pStyle w:val="Titre"/>
              <w:ind w:left="360"/>
              <w:jc w:val="both"/>
              <w:rPr>
                <w:b w:val="0"/>
              </w:rPr>
            </w:pPr>
          </w:p>
          <w:p w:rsidR="00887746" w:rsidRDefault="00887746" w:rsidP="008731A8">
            <w:pPr>
              <w:pStyle w:val="Titre"/>
              <w:jc w:val="left"/>
              <w:rPr>
                <w:b w:val="0"/>
              </w:rPr>
            </w:pPr>
          </w:p>
        </w:tc>
      </w:tr>
    </w:tbl>
    <w:p w:rsidR="008F0EC4" w:rsidRDefault="008F0EC4" w:rsidP="008F0EC4">
      <w:pPr>
        <w:ind w:left="360"/>
      </w:pPr>
    </w:p>
    <w:p w:rsidR="00534A94" w:rsidRDefault="00534A94">
      <w:pPr>
        <w:ind w:left="720"/>
        <w:rPr>
          <w:rFonts w:cs="Times New Roman"/>
          <w:b/>
          <w:bCs/>
          <w:sz w:val="28"/>
          <w:szCs w:val="24"/>
        </w:rPr>
      </w:pPr>
      <w:r>
        <w:rPr>
          <w:sz w:val="28"/>
        </w:rPr>
        <w:br w:type="page"/>
      </w:r>
    </w:p>
    <w:p w:rsidR="00534A94" w:rsidRPr="00534A94" w:rsidRDefault="00534A94" w:rsidP="00534A94">
      <w:pPr>
        <w:pStyle w:val="Titre"/>
        <w:pBdr>
          <w:bottom w:val="single" w:sz="4" w:space="1" w:color="auto"/>
        </w:pBdr>
        <w:jc w:val="left"/>
      </w:pPr>
      <w:r>
        <w:rPr>
          <w:sz w:val="28"/>
        </w:rPr>
        <w:lastRenderedPageBreak/>
        <w:sym w:font="Wingdings" w:char="F034"/>
      </w:r>
      <w:r>
        <w:rPr>
          <w:sz w:val="28"/>
        </w:rPr>
        <w:t xml:space="preserve"> Annexe 1</w:t>
      </w:r>
      <w:r>
        <w:rPr>
          <w:sz w:val="28"/>
        </w:rPr>
        <w:tab/>
      </w:r>
      <w:r>
        <w:t>État récapitulatif du coût de revient d'une intervention chirurgicale</w:t>
      </w:r>
    </w:p>
    <w:p w:rsidR="00534A94" w:rsidRDefault="00534A94" w:rsidP="00534A94">
      <w:pPr>
        <w:pStyle w:val="Titre"/>
        <w:rPr>
          <w:b w:val="0"/>
          <w:sz w:val="16"/>
          <w:szCs w:val="16"/>
        </w:rPr>
      </w:pPr>
    </w:p>
    <w:p w:rsidR="00534A94" w:rsidRDefault="00534A94" w:rsidP="00534A94">
      <w:pPr>
        <w:pStyle w:val="Titre"/>
        <w:jc w:val="left"/>
        <w:rPr>
          <w:b w:val="0"/>
          <w:sz w:val="16"/>
          <w:szCs w:val="16"/>
        </w:rPr>
      </w:pPr>
      <w:r w:rsidRPr="00534A94">
        <w:rPr>
          <w:bCs w:val="0"/>
          <w:noProof/>
          <w:sz w:val="16"/>
          <w:szCs w:val="16"/>
        </w:rPr>
        <mc:AlternateContent>
          <mc:Choice Requires="wpc">
            <w:drawing>
              <wp:inline distT="0" distB="0" distL="0" distR="0" wp14:anchorId="461495EC" wp14:editId="1EC8616B">
                <wp:extent cx="5806440" cy="4396740"/>
                <wp:effectExtent l="0" t="0" r="3810" b="0"/>
                <wp:docPr id="214" name="Zone de dessi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275" name="Groupe 275"/>
                        <wpg:cNvGrpSpPr/>
                        <wpg:grpSpPr>
                          <a:xfrm>
                            <a:off x="0" y="0"/>
                            <a:ext cx="5798820" cy="4137025"/>
                            <a:chOff x="0" y="0"/>
                            <a:chExt cx="4575810" cy="4137025"/>
                          </a:xfrm>
                        </wpg:grpSpPr>
                        <wps:wsp>
                          <wps:cNvPr id="111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271270" y="378460"/>
                              <a:ext cx="855345" cy="16891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4525" y="711200"/>
                              <a:ext cx="1224915" cy="16891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271270" y="1043305"/>
                              <a:ext cx="855345" cy="33528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4525" y="1043305"/>
                              <a:ext cx="1224915" cy="33528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5" y="1858010"/>
                              <a:ext cx="1268095" cy="73279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05" y="389890"/>
                              <a:ext cx="139446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Date de l'intervention :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17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431934" y="389890"/>
                              <a:ext cx="69469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8E07D8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30/05/2026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18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970280" y="721995"/>
                              <a:ext cx="3435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Jour :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19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2860" y="721995"/>
                              <a:ext cx="768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20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334260" y="721995"/>
                              <a:ext cx="7918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Opération de 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21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6115" y="721995"/>
                              <a:ext cx="36449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NUIT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22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2067" y="735330"/>
                              <a:ext cx="6356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8E07D8" w:rsidP="00534A94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dimanche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23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05" y="1054100"/>
                              <a:ext cx="6350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Durée de 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24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38480" y="1054100"/>
                              <a:ext cx="2794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'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25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560070" y="1054100"/>
                              <a:ext cx="7366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intervention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26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05" y="1215390"/>
                              <a:ext cx="6223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(en heure) 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27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2860" y="1054100"/>
                              <a:ext cx="768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28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45665" y="1054100"/>
                              <a:ext cx="46609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 Type 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29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526030" y="1054100"/>
                              <a:ext cx="2794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'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0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7620" y="1054100"/>
                              <a:ext cx="5759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opération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1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045460" y="1054100"/>
                              <a:ext cx="425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: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2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6115" y="1054100"/>
                              <a:ext cx="768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3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05" y="1386840"/>
                              <a:ext cx="10160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Numéro du Bloc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4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80110" y="1386840"/>
                              <a:ext cx="425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: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5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2860" y="1386840"/>
                              <a:ext cx="768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6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45665" y="1386840"/>
                              <a:ext cx="10712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Charges du bloc 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7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6115" y="1386840"/>
                              <a:ext cx="3054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1524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426720" y="1711325"/>
                              <a:ext cx="5334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Numéro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39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71625" y="1711325"/>
                              <a:ext cx="31369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Nom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0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16175" y="1711325"/>
                              <a:ext cx="59245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categorie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1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72155" y="1711325"/>
                              <a:ext cx="130365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cout horaire majore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2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580" y="1868805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26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3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470660" y="1868805"/>
                              <a:ext cx="52705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KNOCK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4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2230" y="1868805"/>
                              <a:ext cx="102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5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9985" y="1868805"/>
                              <a:ext cx="229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219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6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580" y="2035175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7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86205" y="2035175"/>
                              <a:ext cx="72898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BARNARD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8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2230" y="2035175"/>
                              <a:ext cx="102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49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3005" y="2035175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72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0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580" y="2218055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30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1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435100" y="2218055"/>
                              <a:ext cx="610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CABROL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2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2230" y="2218055"/>
                              <a:ext cx="102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3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3005" y="2218055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72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4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580" y="2408555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42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5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70660" y="2408555"/>
                              <a:ext cx="52705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HOUSE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6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2230" y="2408555"/>
                              <a:ext cx="102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7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9985" y="2408555"/>
                              <a:ext cx="229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120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8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9985" y="3130550"/>
                              <a:ext cx="229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483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9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9985" y="3462655"/>
                              <a:ext cx="229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483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0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89985" y="3629025"/>
                              <a:ext cx="229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343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1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0140" y="3961765"/>
                              <a:ext cx="3054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2350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2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020" y="16510"/>
                              <a:ext cx="13589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color w:val="000000"/>
                                    <w:szCs w:val="24"/>
                                    <w:lang w:val="en-US"/>
                                  </w:rPr>
                                  <w:t xml:space="preserve">Clinique Gräfenberg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3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3675" y="223520"/>
                              <a:ext cx="7620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Numéro de 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4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3345815" y="223520"/>
                              <a:ext cx="2794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'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5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3367405" y="223520"/>
                              <a:ext cx="7366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intervention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6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85260" y="223520"/>
                              <a:ext cx="425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: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7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1300" y="223520"/>
                              <a:ext cx="3816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12461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8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05" y="563880"/>
                              <a:ext cx="6921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/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69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05" y="3961765"/>
                              <a:ext cx="9398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Coût de revient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70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05610" y="1553210"/>
                              <a:ext cx="121158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INTERVENANTS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71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05" y="3130550"/>
                              <a:ext cx="323469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COUT PERSONNEL HORAIRE MAJORE TOTAL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72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05" y="3462655"/>
                              <a:ext cx="11176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Coût du personnel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73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27305" y="3629025"/>
                              <a:ext cx="102425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34A94" w:rsidRDefault="00534A94" w:rsidP="00534A94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Coût du matériel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74" name="Line 68"/>
                          <wps:cNvCnPr/>
                          <wps:spPr bwMode="auto">
                            <a:xfrm>
                              <a:off x="3178810" y="1705610"/>
                              <a:ext cx="0" cy="223393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8810" y="1705610"/>
                              <a:ext cx="11430" cy="223393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Line 70"/>
                          <wps:cNvCnPr/>
                          <wps:spPr bwMode="auto">
                            <a:xfrm>
                              <a:off x="4401185" y="10795"/>
                              <a:ext cx="0" cy="39287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1185" y="10795"/>
                              <a:ext cx="10795" cy="392874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" name="Line 72"/>
                          <wps:cNvCnPr/>
                          <wps:spPr bwMode="auto">
                            <a:xfrm>
                              <a:off x="10795" y="4111625"/>
                              <a:ext cx="316293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4111625"/>
                              <a:ext cx="316293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" name="Line 74"/>
                          <wps:cNvCnPr/>
                          <wps:spPr bwMode="auto">
                            <a:xfrm>
                              <a:off x="0" y="0"/>
                              <a:ext cx="0" cy="412242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795" cy="412242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5470" y="3961765"/>
                              <a:ext cx="22225" cy="16573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" name="Line 77"/>
                          <wps:cNvCnPr/>
                          <wps:spPr bwMode="auto">
                            <a:xfrm>
                              <a:off x="1265555" y="1705610"/>
                              <a:ext cx="0" cy="14192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265555" y="1705610"/>
                              <a:ext cx="10795" cy="141922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" name="Line 79"/>
                          <wps:cNvCnPr/>
                          <wps:spPr bwMode="auto">
                            <a:xfrm>
                              <a:off x="2118360" y="1705610"/>
                              <a:ext cx="0" cy="14192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8360" y="1705610"/>
                              <a:ext cx="10795" cy="141922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3730" y="3939540"/>
                              <a:ext cx="21590" cy="18796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" name="Line 82"/>
                          <wps:cNvCnPr/>
                          <wps:spPr bwMode="auto">
                            <a:xfrm>
                              <a:off x="10795" y="0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0"/>
                              <a:ext cx="440118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" name="Line 84"/>
                          <wps:cNvCnPr/>
                          <wps:spPr bwMode="auto">
                            <a:xfrm>
                              <a:off x="10795" y="1536700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1536700"/>
                              <a:ext cx="440118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" name="Line 86"/>
                          <wps:cNvCnPr/>
                          <wps:spPr bwMode="auto">
                            <a:xfrm>
                              <a:off x="10795" y="1694815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1694815"/>
                              <a:ext cx="440118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Line 88"/>
                          <wps:cNvCnPr/>
                          <wps:spPr bwMode="auto">
                            <a:xfrm>
                              <a:off x="10795" y="1852930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1852930"/>
                              <a:ext cx="440118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" name="Line 90"/>
                          <wps:cNvCnPr/>
                          <wps:spPr bwMode="auto">
                            <a:xfrm>
                              <a:off x="10795" y="2018665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2018665"/>
                              <a:ext cx="4401185" cy="1143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" name="Line 92"/>
                          <wps:cNvCnPr/>
                          <wps:spPr bwMode="auto">
                            <a:xfrm>
                              <a:off x="10795" y="2201545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2201545"/>
                              <a:ext cx="440118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" name="Line 94"/>
                          <wps:cNvCnPr/>
                          <wps:spPr bwMode="auto">
                            <a:xfrm>
                              <a:off x="10795" y="2392045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2392045"/>
                              <a:ext cx="440118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" name="Line 96"/>
                          <wps:cNvCnPr/>
                          <wps:spPr bwMode="auto">
                            <a:xfrm>
                              <a:off x="10795" y="2583180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2583180"/>
                              <a:ext cx="440118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" name="Line 98"/>
                          <wps:cNvCnPr/>
                          <wps:spPr bwMode="auto">
                            <a:xfrm>
                              <a:off x="10795" y="2765425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2765425"/>
                              <a:ext cx="440118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" name="Line 100"/>
                          <wps:cNvCnPr/>
                          <wps:spPr bwMode="auto">
                            <a:xfrm>
                              <a:off x="10795" y="2940050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2940050"/>
                              <a:ext cx="440118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" name="Line 102"/>
                          <wps:cNvCnPr/>
                          <wps:spPr bwMode="auto">
                            <a:xfrm>
                              <a:off x="10795" y="3114040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3114040"/>
                              <a:ext cx="440118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" name="Line 104"/>
                          <wps:cNvCnPr/>
                          <wps:spPr bwMode="auto">
                            <a:xfrm>
                              <a:off x="10795" y="3280410"/>
                              <a:ext cx="440118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3280410"/>
                              <a:ext cx="440118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3195320" y="3939540"/>
                              <a:ext cx="1222375" cy="2222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95320" y="4105910"/>
                              <a:ext cx="1222375" cy="2159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Zone de dessin 4" o:spid="_x0000_s1026" editas="canvas" style="width:457.2pt;height:346.2pt;mso-position-horizontal-relative:char;mso-position-vertical-relative:line" coordsize="58064,4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064;height:43967;visibility:visible;mso-wrap-style:square">
                  <v:fill o:detectmouseclick="t"/>
                  <v:path o:connecttype="none"/>
                </v:shape>
                <v:group id="Groupe 275" o:spid="_x0000_s1028" style="position:absolute;width:57988;height:41370" coordsize="45758,41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Arx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iQK8XFAAAA3AAA&#10;AA8AAAAAAAAAAAAAAAAAqgIAAGRycy9kb3ducmV2LnhtbFBLBQYAAAAABAAEAPoAAACcAwAAAAA=&#10;">
                  <v:rect id="Rectangle 5" o:spid="_x0000_s1029" style="position:absolute;left:12712;top:3784;width:8554;height:1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nEasEA&#10;AADcAAAADwAAAGRycy9kb3ducmV2LnhtbERPS2vCQBC+F/oflin0VjcpKCW6Bm1RcvSFehyyYzaa&#10;nU2zW43/3i0UepuP7zmTvLeNuFLna8cK0kECgrh0uuZKwW67ePsA4QOyxsYxKbiTh3z6/DTBTLsb&#10;r+m6CZWIIewzVGBCaDMpfWnIoh+4ljhyJ9dZDBF2ldQd3mK4beR7koykxZpjg8GWPg2Vl82PVXBc&#10;HfZzY1fUD4d++V3YL5cmZ6VeX/rZGESgPvyL/9yFjvPTFH6fiRfI6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cpxGrBAAAA3AAAAA8AAAAAAAAAAAAAAAAAmAIAAGRycy9kb3du&#10;cmV2LnhtbFBLBQYAAAAABAAEAPUAAACGAwAAAAA=&#10;" fillcolor="yellow" stroked="f"/>
                  <v:rect id="Rectangle 6" o:spid="_x0000_s1030" style="position:absolute;left:31845;top:7112;width:12249;height:1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taHcIA&#10;AADcAAAADwAAAGRycy9kb3ducmV2LnhtbERPTWvCQBC9C/6HZQRvZhPBIqlrqEpLjtaWtschO82m&#10;zc7G7Krpv+8Kgrd5vM9ZFYNtxZl63zhWkCUpCOLK6YZrBe9vz7MlCB+QNbaOScEfeSjW49EKc+0u&#10;/ErnQ6hFDGGfowITQpdL6StDFn3iOuLIfbveYoiwr6Xu8RLDbSvnafogLTYcGwx2tDVU/R5OVsHX&#10;/vNjY+yehsXCvxxLu3NZ+qPUdDI8PYIINIS7+OYudZyfzeH6TLx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+1odwgAAANwAAAAPAAAAAAAAAAAAAAAAAJgCAABkcnMvZG93&#10;bnJldi54bWxQSwUGAAAAAAQABAD1AAAAhwMAAAAA&#10;" fillcolor="yellow" stroked="f"/>
                  <v:rect id="Rectangle 7" o:spid="_x0000_s1031" style="position:absolute;left:12712;top:10433;width:8554;height:3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/hsIA&#10;AADcAAAADwAAAGRycy9kb3ducmV2LnhtbERPTWvCQBC9F/wPywjedJOKIqmbUC0tHtWK9jhkx2xs&#10;djbNbjX9912h0Ns83ucsi9424kqdrx0rSCcJCOLS6ZorBYf31/EChA/IGhvHpOCHPBT54GGJmXY3&#10;3tF1HyoRQ9hnqMCE0GZS+tKQRT9xLXHkzq6zGCLsKqk7vMVw28jHJJlLizXHBoMtrQ2Vn/tvq+Bj&#10;ezqujN1SP5v5t6+NfXFpclFqNOyfn0AE6sO/+M+90XF+OoX7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t/+GwgAAANwAAAAPAAAAAAAAAAAAAAAAAJgCAABkcnMvZG93&#10;bnJldi54bWxQSwUGAAAAAAQABAD1AAAAhwMAAAAA&#10;" fillcolor="yellow" stroked="f"/>
                  <v:rect id="Rectangle 8" o:spid="_x0000_s1032" style="position:absolute;left:31845;top:10433;width:12249;height:3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5n8sIA&#10;AADcAAAADwAAAGRycy9kb3ducmV2LnhtbERPTWvCQBC9F/wPywjedJOiIqmbUC0tHtWK9jhkx2xs&#10;djbNbjX9912h0Ns83ucsi9424kqdrx0rSCcJCOLS6ZorBYf31/EChA/IGhvHpOCHPBT54GGJmXY3&#10;3tF1HyoRQ9hnqMCE0GZS+tKQRT9xLXHkzq6zGCLsKqk7vMVw28jHJJlLizXHBoMtrQ2Vn/tvq+Bj&#10;ezqujN1SP5v5t6+NfXFpclFqNOyfn0AE6sO/+M+90XF+OoX7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XmfywgAAANwAAAAPAAAAAAAAAAAAAAAAAJgCAABkcnMvZG93&#10;bnJldi54bWxQSwUGAAAAAAQABAD1AAAAhwMAAAAA&#10;" fillcolor="yellow" stroked="f"/>
                  <v:rect id="Rectangle 9" o:spid="_x0000_s1033" style="position:absolute;left:57;top:18580;width:12681;height:73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LCacEA&#10;AADcAAAADwAAAGRycy9kb3ducmV2LnhtbERPS2vCQBC+F/oflil4002ESEldxSqKRx+l9Thkx2xs&#10;djZmV43/3i0Ivc3H95zxtLO1uFLrK8cK0kECgrhwuuJSwdd+2X8H4QOyxtoxKbiTh+nk9WWMuXY3&#10;3tJ1F0oRQ9jnqMCE0ORS+sKQRT9wDXHkjq61GCJsS6lbvMVwW8thkoykxYpjg8GG5oaK393FKjhs&#10;fr4/jd1Ql2V+dV7bhUuTk1K9t272ASJQF/7FT/dax/lpBn/PxAvk5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SwmnBAAAA3AAAAA8AAAAAAAAAAAAAAAAAmAIAAGRycy9kb3du&#10;cmV2LnhtbFBLBQYAAAAABAAEAPUAAACGAwAAAAA=&#10;" fillcolor="yellow" stroked="f"/>
                  <v:rect id="Rectangle 10" o:spid="_x0000_s1034" style="position:absolute;left:273;top:3898;width:13944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dHeM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5cx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HR3jEAAAA3AAAAA8AAAAAAAAAAAAAAAAAmAIAAGRycy9k&#10;b3ducmV2LnhtbFBLBQYAAAAABAAEAPUAAACJ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Date de l'intervention : </w:t>
                          </w:r>
                        </w:p>
                      </w:txbxContent>
                    </v:textbox>
                  </v:rect>
                  <v:rect id="Rectangle 11" o:spid="_x0000_s1035" style="position:absolute;left:14319;top:3898;width:6947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vi48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f+4H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C+LjwgAAANwAAAAPAAAAAAAAAAAAAAAAAJgCAABkcnMvZG93&#10;bnJldi54bWxQSwUGAAAAAAQABAD1AAAAhwMAAAAA&#10;" filled="f" stroked="f">
                    <v:textbox inset="0,0,0,0">
                      <w:txbxContent>
                        <w:p w:rsidR="00534A94" w:rsidRDefault="008E07D8" w:rsidP="00534A94">
                          <w:r>
                            <w:rPr>
                              <w:color w:val="000000"/>
                              <w:lang w:val="en-US"/>
                            </w:rPr>
                            <w:t>30/05/2026</w:t>
                          </w:r>
                        </w:p>
                      </w:txbxContent>
                    </v:textbox>
                  </v:rect>
                  <v:rect id="Rectangle 12" o:spid="_x0000_s1036" style="position:absolute;left:9702;top:7219;width:3436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R2kcUA&#10;AADcAAAADwAAAGRycy9kb3ducmV2LnhtbESPQW/CMAyF75P4D5GRuI2UHRB0BISACY4bIDFuVmPa&#10;isapmkDLfv18QOJm6z2/93m26Fyl7tSE0rOB0TABRZx5W3Ju4Hj4ep+AChHZYuWZDDwowGLee5th&#10;an3LP3Tfx1xJCIcUDRQx1qnWISvIYRj6mli0i28cRlmbXNsGWwl3lf5IkrF2WLI0FFjTqqDsur85&#10;A9tJvfzd+b82rzbn7en7NF0fptGYQb9bfoKK1MWX+Xm9s4I/Elp5Rib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lHaRxQAAANwAAAAPAAAAAAAAAAAAAAAAAJgCAABkcnMv&#10;ZG93bnJldi54bWxQSwUGAAAAAAQABAD1AAAAig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Jour : </w:t>
                          </w:r>
                        </w:p>
                      </w:txbxContent>
                    </v:textbox>
                  </v:rect>
                  <v:rect id="Rectangle 13" o:spid="_x0000_s1037" style="position:absolute;left:12928;top:7219;width:768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jTCsIA&#10;AADcAAAADwAAAGRycy9kb3ducmV2LnhtbERPS4vCMBC+C/6HMMLeNHUPYqtRRF306Avq3oZmti02&#10;k9JE2/XXm4UFb/PxPWe+7EwlHtS40rKC8SgCQZxZXXKu4HL+Gk5BOI+ssbJMCn7JwXLR780x0bbl&#10;Iz1OPhchhF2CCgrv60RKlxVk0I1sTRy4H9sY9AE2udQNtiHcVPIziibSYMmhocCa1gVlt9PdKNhN&#10;69V1b59tXm2/d+khjTfn2Cv1MehWMxCeOv8W/7v3Oswfx/D3TLh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2NMK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14" o:spid="_x0000_s1038" style="position:absolute;left:23342;top:7219;width:791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6wKsUA&#10;AADc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Fn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jrAqxQAAANwAAAAPAAAAAAAAAAAAAAAAAJgCAABkcnMv&#10;ZG93bnJldi54bWxQSwUGAAAAAAQABAD1AAAAig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Opération de  </w:t>
                          </w:r>
                        </w:p>
                      </w:txbxContent>
                    </v:textbox>
                  </v:rect>
                  <v:rect id="Rectangle 15" o:spid="_x0000_s1039" style="position:absolute;left:32061;top:7219;width:3645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IVsc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B/04f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CFbHBAAAA3AAAAA8AAAAAAAAAAAAAAAAAmAIAAGRycy9kb3du&#10;cmV2LnhtbFBLBQYAAAAABAAEAPUAAACG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NUIT</w:t>
                          </w:r>
                        </w:p>
                      </w:txbxContent>
                    </v:textbox>
                  </v:rect>
                  <v:rect id="Rectangle 16" o:spid="_x0000_s1040" style="position:absolute;left:13620;top:7353;width:6357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CLxsIA&#10;AADcAAAADwAAAGRycy9kb3ducmV2LnhtbERPS4vCMBC+C/6HMII3Te1h0a5RZFX0uD6g621oxrZs&#10;MylN1tb99UYQvM3H95z5sjOVuFHjSssKJuMIBHFmdcm5gvNpO5qCcB5ZY2WZFNzJwXLR780x0bbl&#10;A92OPhchhF2CCgrv60RKlxVk0I1tTRy4q20M+gCbXOoG2xBuKhlH0Yc0WHJoKLCmr4Ky3+OfUbCb&#10;1qufvf1v82pz2aXf6Wx9mnmlhoNu9QnCU+ff4pd7r8P8OIbnM+EC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EIvGwgAAANwAAAAPAAAAAAAAAAAAAAAAAJgCAABkcnMvZG93&#10;bnJldi54bWxQSwUGAAAAAAQABAD1AAAAhwMAAAAA&#10;" filled="f" stroked="f">
                    <v:textbox inset="0,0,0,0">
                      <w:txbxContent>
                        <w:p w:rsidR="00534A94" w:rsidRDefault="008E07D8" w:rsidP="00534A94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dimanche</w:t>
                          </w:r>
                        </w:p>
                      </w:txbxContent>
                    </v:textbox>
                  </v:rect>
                  <v:rect id="Rectangle 17" o:spid="_x0000_s1041" style="position:absolute;left:273;top:10541;width:6350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wuXc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XC5d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Durée de l</w:t>
                          </w:r>
                        </w:p>
                      </w:txbxContent>
                    </v:textbox>
                  </v:rect>
                  <v:rect id="Rectangle 18" o:spid="_x0000_s1042" style="position:absolute;left:5384;top:10541;width:280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W2Kc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tbYp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'</w:t>
                          </w:r>
                        </w:p>
                      </w:txbxContent>
                    </v:textbox>
                  </v:rect>
                  <v:rect id="Rectangle 19" o:spid="_x0000_s1043" style="position:absolute;left:5600;top:10541;width:7366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kTss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wffMP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+ROy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intervention </w:t>
                          </w:r>
                        </w:p>
                      </w:txbxContent>
                    </v:textbox>
                  </v:rect>
                  <v:rect id="Rectangle 20" o:spid="_x0000_s1044" style="position:absolute;left:273;top:12153;width:6223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uNxc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+ME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jcXEAAAA3AAAAA8AAAAAAAAAAAAAAAAAmAIAAGRycy9k&#10;b3ducmV2LnhtbFBLBQYAAAAABAAEAPUAAACJ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(en heure)  </w:t>
                          </w:r>
                        </w:p>
                      </w:txbxContent>
                    </v:textbox>
                  </v:rect>
                  <v:rect id="Rectangle 21" o:spid="_x0000_s1045" style="position:absolute;left:12928;top:10541;width:768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coXs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MIT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Zyhe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22" o:spid="_x0000_s1046" style="position:absolute;left:21456;top:10541;width:4661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i8LMUA&#10;AADc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+LwsxQAAANwAAAAPAAAAAAAAAAAAAAAAAJgCAABkcnMv&#10;ZG93bnJldi54bWxQSwUGAAAAAAQABAD1AAAAig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 Type d</w:t>
                          </w:r>
                        </w:p>
                      </w:txbxContent>
                    </v:textbox>
                  </v:rect>
                  <v:rect id="Rectangle 23" o:spid="_x0000_s1047" style="position:absolute;left:25260;top:10541;width:279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QZt8EA&#10;AADcAAAADwAAAGRycy9kb3ducmV2LnhtbERPS4vCMBC+C/6HMII3TfUgthpFdBc9+lhQb0MztsVm&#10;Uppoq7/eLCzsbT6+58yXrSnFk2pXWFYwGkYgiFOrC84U/Jy+B1MQziNrLC2Tghc5WC66nTkm2jZ8&#10;oOfRZyKEsEtQQe59lUjp0pwMuqGtiAN3s7VBH2CdSV1jE8JNKcdRNJEGCw4NOVa0zim9Hx9GwXZa&#10;rS47+26y8uu6Pe/P8eYUe6X6vXY1A+Gp9f/iP/dOh/njGH6fCRfIx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0GbfBAAAA3AAAAA8AAAAAAAAAAAAAAAAAmAIAAGRycy9kb3du&#10;cmV2LnhtbFBLBQYAAAAABAAEAPUAAACG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'</w:t>
                          </w:r>
                        </w:p>
                      </w:txbxContent>
                    </v:textbox>
                  </v:rect>
                  <v:rect id="Rectangle 24" o:spid="_x0000_s1048" style="position:absolute;left:25476;top:10541;width:5759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cm98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cm98YAAADcAAAADwAAAAAAAAAAAAAAAACYAgAAZHJz&#10;L2Rvd25yZXYueG1sUEsFBgAAAAAEAAQA9QAAAIs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opération </w:t>
                          </w:r>
                        </w:p>
                      </w:txbxContent>
                    </v:textbox>
                  </v:rect>
                  <v:rect id="Rectangle 25" o:spid="_x0000_s1049" style="position:absolute;left:30454;top:10541;width:426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Db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4Ns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: </w:t>
                          </w:r>
                        </w:p>
                      </w:txbxContent>
                    </v:textbox>
                  </v:rect>
                  <v:rect id="Rectangle 26" o:spid="_x0000_s1050" style="position:absolute;left:32061;top:10541;width:768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kdG8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yR0b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27" o:spid="_x0000_s1051" style="position:absolute;left:273;top:13868;width:1016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W4gMMA&#10;AADcAAAADwAAAGRycy9kb3ducmV2LnhtbERPTWvCQBC9F/wPywi9NRsb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YW4gMMAAADcAAAADwAAAAAAAAAAAAAAAACYAgAAZHJzL2Rv&#10;d25yZXYueG1sUEsFBgAAAAAEAAQA9QAAAIg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Numéro du Bloc </w:t>
                          </w:r>
                        </w:p>
                      </w:txbxContent>
                    </v:textbox>
                  </v:rect>
                  <v:rect id="Rectangle 28" o:spid="_x0000_s1052" style="position:absolute;left:8801;top:13868;width:425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wg9M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5sIPTBAAAA3AAAAA8AAAAAAAAAAAAAAAAAmAIAAGRycy9kb3du&#10;cmV2LnhtbFBLBQYAAAAABAAEAPUAAACG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: </w:t>
                          </w:r>
                        </w:p>
                      </w:txbxContent>
                    </v:textbox>
                  </v:rect>
                  <v:rect id="Rectangle 29" o:spid="_x0000_s1053" style="position:absolute;left:12928;top:13868;width:768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CFb8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ghW/BAAAA3AAAAA8AAAAAAAAAAAAAAAAAmAIAAGRycy9kb3du&#10;cmV2LnhtbFBLBQYAAAAABAAEAPUAAACG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30" o:spid="_x0000_s1054" style="position:absolute;left:21456;top:13868;width:10713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IbGM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8hsY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Charges du bloc :</w:t>
                          </w:r>
                        </w:p>
                      </w:txbxContent>
                    </v:textbox>
                  </v:rect>
                  <v:rect id="Rectangle 31" o:spid="_x0000_s1055" style="position:absolute;left:32061;top:13868;width:3054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6+g8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vr6D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1524</w:t>
                          </w:r>
                        </w:p>
                      </w:txbxContent>
                    </v:textbox>
                  </v:rect>
                  <v:rect id="Rectangle 32" o:spid="_x0000_s1056" style="position:absolute;left:4267;top:17113;width:5334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Eq8c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yEq8cYAAADcAAAADwAAAAAAAAAAAAAAAACYAgAAZHJz&#10;L2Rvd25yZXYueG1sUEsFBgAAAAAEAAQA9QAAAIs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Numéro</w:t>
                          </w:r>
                        </w:p>
                      </w:txbxContent>
                    </v:textbox>
                  </v:rect>
                  <v:rect id="Rectangle 33" o:spid="_x0000_s1057" style="position:absolute;left:15716;top:17113;width:3137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2PasIA&#10;AADcAAAADwAAAGRycy9kb3ducmV2LnhtbERPTYvCMBC9C/6HMII3TV1B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bY9q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Nom</w:t>
                          </w:r>
                        </w:p>
                      </w:txbxContent>
                    </v:textbox>
                  </v:rect>
                  <v:rect id="Rectangle 34" o:spid="_x0000_s1058" style="position:absolute;left:24161;top:17113;width:5925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Vis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FVisYAAADcAAAADwAAAAAAAAAAAAAAAACYAgAAZHJz&#10;L2Rvd25yZXYueG1sUEsFBgAAAAAEAAQA9QAAAIs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categorie</w:t>
                          </w:r>
                        </w:p>
                      </w:txbxContent>
                    </v:textbox>
                  </v:rect>
                  <v:rect id="Rectangle 35" o:spid="_x0000_s1059" style="position:absolute;left:32721;top:17113;width:13037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3wEc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HfAR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cout horaire majore</w:t>
                          </w:r>
                        </w:p>
                      </w:txbxContent>
                    </v:textbox>
                  </v:rect>
                  <v:rect id="Rectangle 36" o:spid="_x0000_s1060" style="position:absolute;left:5765;top:18688;width:1531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9uZs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z25m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26</w:t>
                          </w:r>
                        </w:p>
                      </w:txbxContent>
                    </v:textbox>
                  </v:rect>
                  <v:rect id="Rectangle 37" o:spid="_x0000_s1061" style="position:absolute;left:14706;top:18688;width:5271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PL/c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Dy/3BAAAA3AAAAA8AAAAAAAAAAAAAAAAAmAIAAGRycy9kb3du&#10;cmV2LnhtbFBLBQYAAAAABAAEAPUAAACG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KNOCK</w:t>
                          </w:r>
                        </w:p>
                      </w:txbxContent>
                    </v:textbox>
                  </v:rect>
                  <v:rect id="Rectangle 38" o:spid="_x0000_s1062" style="position:absolute;left:26022;top:18688;width:1022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TicMA&#10;AADcAAAADwAAAGRycy9kb3ducmV2LnhtbERPTWvCQBC9F/wPywi9NRtL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pTicMAAADcAAAADwAAAAAAAAAAAAAAAACYAgAAZHJzL2Rv&#10;d25yZXYueG1sUEsFBgAAAAAEAAQA9QAAAIg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rect>
                  <v:rect id="Rectangle 39" o:spid="_x0000_s1063" style="position:absolute;left:36899;top:18688;width:2293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Es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9hLBAAAA3AAAAA8AAAAAAAAAAAAAAAAAmAIAAGRycy9kb3du&#10;cmV2LnhtbFBLBQYAAAAABAAEAPUAAACG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219</w:t>
                          </w:r>
                        </w:p>
                      </w:txbxContent>
                    </v:textbox>
                  </v:rect>
                  <v:rect id="Rectangle 40" o:spid="_x0000_s1064" style="position:absolute;left:5765;top:20351;width:1531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40</w:t>
                          </w:r>
                        </w:p>
                      </w:txbxContent>
                    </v:textbox>
                  </v:rect>
                  <v:rect id="Rectangle 41" o:spid="_x0000_s1065" style="position:absolute;left:13862;top:20351;width:728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jN/s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uM3+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BARNARD</w:t>
                          </w:r>
                        </w:p>
                      </w:txbxContent>
                    </v:textbox>
                  </v:rect>
                  <v:rect id="Rectangle 42" o:spid="_x0000_s1066" style="position:absolute;left:26022;top:20351;width:1022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dZjM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dZjMYAAADcAAAADwAAAAAAAAAAAAAAAACYAgAAZHJz&#10;L2Rvd25yZXYueG1sUEsFBgAAAAAEAAQA9QAAAIs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rect>
                  <v:rect id="Rectangle 43" o:spid="_x0000_s1067" style="position:absolute;left:37230;top:20351;width:153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v8F8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/wX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72</w:t>
                          </w:r>
                        </w:p>
                      </w:txbxContent>
                    </v:textbox>
                  </v:rect>
                  <v:rect id="Rectangle 44" o:spid="_x0000_s1068" style="position:absolute;left:5765;top:22180;width:1531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30</w:t>
                          </w:r>
                        </w:p>
                      </w:txbxContent>
                    </v:textbox>
                  </v:rect>
                  <v:rect id="Rectangle 45" o:spid="_x0000_s1069" style="position:absolute;left:14351;top:22180;width:6102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RmzM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GbM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CABROL</w:t>
                          </w:r>
                        </w:p>
                      </w:txbxContent>
                    </v:textbox>
                  </v:rect>
                  <v:rect id="Rectangle 46" o:spid="_x0000_s1070" style="position:absolute;left:26022;top:22180;width:1022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4u8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vi7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rect>
                  <v:rect id="Rectangle 47" o:spid="_x0000_s1071" style="position:absolute;left:37230;top:22180;width:153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pdIM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aXSDBAAAA3AAAAA8AAAAAAAAAAAAAAAAAmAIAAGRycy9kb3du&#10;cmV2LnhtbFBLBQYAAAAABAAEAPUAAACG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72</w:t>
                          </w:r>
                        </w:p>
                      </w:txbxContent>
                    </v:textbox>
                  </v:rect>
                  <v:rect id="Rectangle 48" o:spid="_x0000_s1072" style="position:absolute;left:5765;top:24085;width:1531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PFVM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zxVTBAAAA3AAAAA8AAAAAAAAAAAAAAAAAmAIAAGRycy9kb3du&#10;cmV2LnhtbFBLBQYAAAAABAAEAPUAAACG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42</w:t>
                          </w:r>
                        </w:p>
                      </w:txbxContent>
                    </v:textbox>
                  </v:rect>
                  <v:rect id="Rectangle 49" o:spid="_x0000_s1073" style="position:absolute;left:14706;top:24085;width:5271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9gz8MA&#10;AADcAAAADwAAAGRycy9kb3ducmV2LnhtbERPTWvCQBC9F/wPywi9NRsLEU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9gz8MAAADcAAAADwAAAAAAAAAAAAAAAACYAgAAZHJzL2Rv&#10;d25yZXYueG1sUEsFBgAAAAAEAAQA9QAAAIg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HOUSE</w:t>
                          </w:r>
                        </w:p>
                      </w:txbxContent>
                    </v:textbox>
                  </v:rect>
                  <v:rect id="Rectangle 50" o:spid="_x0000_s1074" style="position:absolute;left:26022;top:24085;width:1022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3+uMIA&#10;AADcAAAADwAAAGRycy9kb3ducmV2LnhtbERPTYvCMBC9L+x/CLPgbU1XU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Lf64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rect>
                  <v:rect id="Rectangle 51" o:spid="_x0000_s1075" style="position:absolute;left:36899;top:24085;width:2293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FbI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wD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hWyPBAAAA3AAAAA8AAAAAAAAAAAAAAAAAmAIAAGRycy9kb3du&#10;cmV2LnhtbFBLBQYAAAAABAAEAPUAAACG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120</w:t>
                          </w:r>
                        </w:p>
                      </w:txbxContent>
                    </v:textbox>
                  </v:rect>
                  <v:rect id="Rectangle 52" o:spid="_x0000_s1076" style="position:absolute;left:36899;top:31305;width:2293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7PUc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v7PUcYAAADcAAAADwAAAAAAAAAAAAAAAACYAgAAZHJz&#10;L2Rvd25yZXYueG1sUEsFBgAAAAAEAAQA9QAAAIs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483</w:t>
                          </w:r>
                        </w:p>
                      </w:txbxContent>
                    </v:textbox>
                  </v:rect>
                  <v:rect id="Rectangle 53" o:spid="_x0000_s1077" style="position:absolute;left:36899;top:34626;width:2293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JqysIA&#10;AADcAAAADwAAAGRycy9kb3ducmV2LnhtbERPTYvCMBC9C/6HMII3TV1Q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smrK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483</w:t>
                          </w:r>
                        </w:p>
                      </w:txbxContent>
                    </v:textbox>
                  </v:rect>
                  <v:rect id="Rectangle 54" o:spid="_x0000_s1078" style="position:absolute;left:36899;top:36290;width:2293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QJ6s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n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5AnqxQAAANwAAAAPAAAAAAAAAAAAAAAAAJgCAABkcnMv&#10;ZG93bnJldi54bWxQSwUGAAAAAAQABAD1AAAAig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343</w:t>
                          </w:r>
                        </w:p>
                      </w:txbxContent>
                    </v:textbox>
                  </v:rect>
                  <v:rect id="Rectangle 55" o:spid="_x0000_s1079" style="position:absolute;left:36601;top:39617;width:3054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iscc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+Ml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orHHEAAAA3AAAAA8AAAAAAAAAAAAAAAAAmAIAAGRycy9k&#10;b3ducmV2LnhtbFBLBQYAAAAABAAEAPUAAACJ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2350</w:t>
                          </w:r>
                        </w:p>
                      </w:txbxContent>
                    </v:textbox>
                  </v:rect>
                  <v:rect id="Rectangle 56" o:spid="_x0000_s1080" style="position:absolute;left:330;top:165;width:13589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oyBs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5MY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6MgbEAAAA3AAAAA8AAAAAAAAAAAAAAAAAmAIAAGRycy9k&#10;b3ducmV2LnhtbFBLBQYAAAAABAAEAPUAAACJAwAAAAA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color w:val="000000"/>
                              <w:szCs w:val="24"/>
                              <w:lang w:val="en-US"/>
                            </w:rPr>
                            <w:t xml:space="preserve">Clinique Gräfenberg </w:t>
                          </w:r>
                        </w:p>
                      </w:txbxContent>
                    </v:textbox>
                  </v:rect>
                  <v:rect id="Rectangle 57" o:spid="_x0000_s1081" style="position:absolute;left:27336;top:2235;width:7620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aXnc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Nped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Numéro de l</w:t>
                          </w:r>
                        </w:p>
                      </w:txbxContent>
                    </v:textbox>
                  </v:rect>
                  <v:rect id="Rectangle 58" o:spid="_x0000_s1082" style="position:absolute;left:33458;top:2235;width:279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8P6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3w/p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'</w:t>
                          </w:r>
                        </w:p>
                      </w:txbxContent>
                    </v:textbox>
                  </v:rect>
                  <v:rect id="Rectangle 59" o:spid="_x0000_s1083" style="position:absolute;left:33674;top:2235;width:7366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OqcsIA&#10;AADcAAAADwAAAGRycy9kb3ducmV2LnhtbERPTYvCMBC9L+x/CLPgbU1XU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k6py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intervention </w:t>
                          </w:r>
                        </w:p>
                      </w:txbxContent>
                    </v:textbox>
                  </v:rect>
                  <v:rect id="Rectangle 60" o:spid="_x0000_s1084" style="position:absolute;left:39852;top:2235;width:426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E0BcIA&#10;AADcAAAADwAAAGRycy9kb3ducmV2LnhtbERPS4vCMBC+L/gfwgje1lQPRatRxAd69LGgexua2bbY&#10;TEoTbfXXG0HY23x8z5nOW1OKO9WusKxg0I9AEKdWF5wp+DltvkcgnEfWWFomBQ9yMJ91vqaYaNvw&#10;ge5Hn4kQwi5BBbn3VSKlS3My6Pq2Ig7cn60N+gDrTOoamxBuSjmMolgaLDg05FjRMqf0erwZBdtR&#10;tbjs7LPJyvXv9rw/j1ensVeq120XExCeWv8v/rh3OsyPY3g/Ey6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QTQF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 xml:space="preserve">: </w:t>
                          </w:r>
                        </w:p>
                      </w:txbxContent>
                    </v:textbox>
                  </v:rect>
                  <v:rect id="Rectangle 61" o:spid="_x0000_s1085" style="position:absolute;left:40513;top:2235;width:3816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2Rns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jKF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2RnsMAAADcAAAADwAAAAAAAAAAAAAAAACYAgAAZHJzL2Rv&#10;d25yZXYueG1sUEsFBgAAAAAEAAQA9QAAAIg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12461</w:t>
                          </w:r>
                        </w:p>
                      </w:txbxContent>
                    </v:textbox>
                  </v:rect>
                  <v:rect id="Rectangle 62" o:spid="_x0000_s1086" style="position:absolute;left:273;top:5638;width:692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  <v:textbox inset="0,0,0,0">
                      <w:txbxContent>
                        <w:p w:rsidR="00534A94" w:rsidRDefault="00534A94" w:rsidP="00534A94"/>
                      </w:txbxContent>
                    </v:textbox>
                  </v:rect>
                  <v:rect id="Rectangle 63" o:spid="_x0000_s1087" style="position:absolute;left:273;top:39617;width:9398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6gd8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v0jh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6gd8MAAADcAAAADwAAAAAAAAAAAAAAAACYAgAAZHJzL2Rv&#10;d25yZXYueG1sUEsFBgAAAAAEAAQA9QAAAIg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Coût de revient</w:t>
                          </w:r>
                        </w:p>
                      </w:txbxContent>
                    </v:textbox>
                  </v:rect>
                  <v:rect id="Rectangle 64" o:spid="_x0000_s1088" style="position:absolute;left:17056;top:15532;width:12115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2fN8YA&#10;AADc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/0X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2fN8YAAADcAAAADwAAAAAAAAAAAAAAAACYAgAAZHJz&#10;L2Rvd25yZXYueG1sUEsFBgAAAAAEAAQA9QAAAIsDAAAAAA==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INTERVENANTS</w:t>
                          </w:r>
                        </w:p>
                      </w:txbxContent>
                    </v:textbox>
                  </v:rect>
                  <v:rect id="Rectangle 65" o:spid="_x0000_s1089" style="position:absolute;left:273;top:31305;width:32346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E6rM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/04P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cTqs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COUT PERSONNEL HORAIRE MAJORE TOTAL</w:t>
                          </w:r>
                        </w:p>
                      </w:txbxContent>
                    </v:textbox>
                  </v:rect>
                  <v:rect id="Rectangle 66" o:spid="_x0000_s1090" style="position:absolute;left:273;top:34626;width:11176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k28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OID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6Tb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Coût du personnel</w:t>
                          </w:r>
                        </w:p>
                      </w:txbxContent>
                    </v:textbox>
                  </v:rect>
                  <v:rect id="Rectangle 67" o:spid="_x0000_s1091" style="position:absolute;left:273;top:36290;width:10242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8BQM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7wFAwgAAANwAAAAPAAAAAAAAAAAAAAAAAJgCAABkcnMvZG93&#10;bnJldi54bWxQSwUGAAAAAAQABAD1AAAAhwMAAAAA&#10;" filled="f" stroked="f">
                    <v:textbox inset="0,0,0,0">
                      <w:txbxContent>
                        <w:p w:rsidR="00534A94" w:rsidRDefault="00534A94" w:rsidP="00534A94">
                          <w:r>
                            <w:rPr>
                              <w:color w:val="000000"/>
                              <w:lang w:val="en-US"/>
                            </w:rPr>
                            <w:t>Coût du matériel</w:t>
                          </w:r>
                        </w:p>
                      </w:txbxContent>
                    </v:textbox>
                  </v:rect>
                  <v:line id="Line 68" o:spid="_x0000_s1092" style="position:absolute;visibility:visible;mso-wrap-style:square" from="31788,17056" to="31788,393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rect id="Rectangle 69" o:spid="_x0000_s1093" style="position:absolute;left:31788;top:17056;width:114;height:22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yDyMQA&#10;AADcAAAADwAAAGRycy9kb3ducmV2LnhtbERPS2vCQBC+F/oflil4q5uKWk2zShUKvRR8HfQ2ZqdJ&#10;MDsbd7cx7a93BaG3+fiek807U4uWnK8sK3jpJyCIc6srLhTsth/PExA+IGusLZOCX/Iwnz0+ZJhq&#10;e+E1tZtQiBjCPkUFZQhNKqXPSzLo+7Yhjty3dQZDhK6Q2uElhptaDpJkLA1WHBtKbGhZUn7a/BgF&#10;i+lkcV4N+etvfTzQYX88jQYuUar31L2/gQjUhX/x3f2p4/zXEdyeiRfI2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cg8jEAAAA3AAAAA8AAAAAAAAAAAAAAAAAmAIAAGRycy9k&#10;b3ducmV2LnhtbFBLBQYAAAAABAAEAPUAAACJAwAAAAA=&#10;" fillcolor="black" stroked="f"/>
                  <v:line id="Line 70" o:spid="_x0000_s1094" style="position:absolute;visibility:visible;mso-wrap-style:square" from="44011,107" to="44011,393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rect id="Rectangle 71" o:spid="_x0000_s1095" style="position:absolute;left:44011;top:107;width:108;height:39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K4JMQA&#10;AADcAAAADwAAAGRycy9kb3ducmV2LnhtbERPTWvCQBC9F/oflil4q5uKVpu6CVUQvAjV9lBvY3aa&#10;BLOzcXfV2F/fFQRv83ifM80704gTOV9bVvDST0AQF1bXXCr4/lo8T0D4gKyxsUwKLuQhzx4fpphq&#10;e+Y1nTahFDGEfYoKqhDaVEpfVGTQ921LHLlf6wyGCF0ptcNzDDeNHCTJqzRYc2yosKV5RcV+czQK&#10;Zm+T2eFzyKu/9W5L25/dfjRwiVK9p+7jHUSgLtzFN/dSx/njMVyfiR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CuCTEAAAA3AAAAA8AAAAAAAAAAAAAAAAAmAIAAGRycy9k&#10;b3ducmV2LnhtbFBLBQYAAAAABAAEAPUAAACJAwAAAAA=&#10;" fillcolor="black" stroked="f"/>
                  <v:line id="Line 72" o:spid="_x0000_s1096" style="position:absolute;visibility:visible;mso-wrap-style:square" from="107,41116" to="31737,41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rect id="Rectangle 73" o:spid="_x0000_s1097" style="position:absolute;left:107;top:41116;width:31630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GJzcQA&#10;AADcAAAADwAAAGRycy9kb3ducmV2LnhtbERPTWvCQBC9C/6HZYTedKPUVtOsooVCLwW1PdTbJDsm&#10;wexs3N1q7K93hUJv83ifky0704gzOV9bVjAeJSCIC6trLhV8fb4NZyB8QNbYWCYFV/KwXPR7Gaba&#10;XnhL510oRQxhn6KCKoQ2ldIXFRn0I9sSR+5gncEQoSuldniJ4aaRkyR5kgZrjg0VtvRaUXHc/RgF&#10;6/lsfdo88sfvNt/T/js/TicuUeph0K1eQATqwr/4z/2u4/znOdyfiR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Ric3EAAAA3AAAAA8AAAAAAAAAAAAAAAAAmAIAAGRycy9k&#10;b3ducmV2LnhtbFBLBQYAAAAABAAEAPUAAACJAwAAAAA=&#10;" fillcolor="black" stroked="f"/>
                  <v:line id="Line 74" o:spid="_x0000_s1098" style="position:absolute;visibility:visible;mso-wrap-style:square" from="0,0" to="0,41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V92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V92sUAAADcAAAADwAAAAAAAAAA&#10;AAAAAAChAgAAZHJzL2Rvd25yZXYueG1sUEsFBgAAAAAEAAQA+QAAAJMDAAAAAA==&#10;" strokeweight="0"/>
                  <v:rect id="Rectangle 75" o:spid="_x0000_s1099" style="position:absolute;width:107;height:41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L17MQA&#10;AADcAAAADwAAAGRycy9kb3ducmV2LnhtbERPS2sCMRC+C/6HMEJvmlXasq5GUUHopVAfB72Nm3F3&#10;cTNZk1RXf31TKPQ2H99zpvPW1OJGzleWFQwHCQji3OqKCwX73bqfgvABWWNtmRQ8yMN81u1MMdP2&#10;zhu6bUMhYgj7DBWUITSZlD4vyaAf2IY4cmfrDIYIXSG1w3sMN7UcJcm7NFhxbCixoVVJ+WX7bRQs&#10;x+ny+vXKn8/N6UjHw+nyNnKJUi+9djEBEagN/+I/94eO89Mh/D4TL5C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y9ezEAAAA3AAAAA8AAAAAAAAAAAAAAAAAmAIAAGRycy9k&#10;b3ducmV2LnhtbFBLBQYAAAAABAAEAPUAAACJAwAAAAA=&#10;" fillcolor="black" stroked="f"/>
                  <v:rect id="Rectangle 76" o:spid="_x0000_s1100" style="position:absolute;left:43954;top:39617;width:222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Brm8QA&#10;AADcAAAADwAAAGRycy9kb3ducmV2LnhtbERPTWvCQBC9C/6HZYTedNPQlhhdRQWhl0LVHuptzE6T&#10;YHY27m41+uu7BcHbPN7nTOedacSZnK8tK3geJSCIC6trLhV87dbDDIQPyBoby6TgSh7ms35virm2&#10;F97QeRtKEUPY56igCqHNpfRFRQb9yLbEkfuxzmCI0JVSO7zEcNPINEnepMGaY0OFLa0qKo7bX6Ng&#10;Oc6Wp88X/rhtDnvafx+Or6lLlHoadIsJiEBdeIjv7ncd52cp/D8TL5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ga5vEAAAA3AAAAA8AAAAAAAAAAAAAAAAAmAIAAGRycy9k&#10;b3ducmV2LnhtbFBLBQYAAAAABAAEAPUAAACJAwAAAAA=&#10;" fillcolor="black" stroked="f"/>
                  <v:line id="Line 77" o:spid="_x0000_s1101" style="position:absolute;visibility:visible;mso-wrap-style:square" from="12655,17056" to="12655,31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  <v:rect id="Rectangle 78" o:spid="_x0000_s1102" style="position:absolute;left:12655;top:17056;width:108;height:141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VWdMMA&#10;AADcAAAADwAAAGRycy9kb3ducmV2LnhtbERPS2sCMRC+C/6HMEJvmlW0bLdG0UKhF8HXod7GzXR3&#10;cTPZJqmu/vpGELzNx/ec6bw1tTiT85VlBcNBAoI4t7riQsF+99lPQfiArLG2TAqu5GE+63ammGl7&#10;4Q2dt6EQMYR9hgrKEJpMSp+XZNAPbEMcuR/rDIYIXSG1w0sMN7UcJcmrNFhxbCixoY+S8tP2zyhY&#10;vqXL3/WYV7fN8UCH7+NpMnKJUi+9dvEOIlAbnuKH+0vH+ekY7s/EC+T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VWdMMAAADcAAAADwAAAAAAAAAAAAAAAACYAgAAZHJzL2Rv&#10;d25yZXYueG1sUEsFBgAAAAAEAAQA9QAAAIgDAAAAAA==&#10;" fillcolor="black" stroked="f"/>
                  <v:line id="Line 79" o:spid="_x0000_s1103" style="position:absolute;visibility:visible;mso-wrap-style:square" from="21183,17056" to="21183,31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  <v:rect id="Rectangle 80" o:spid="_x0000_s1104" style="position:absolute;left:21183;top:17056;width:108;height:141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ttmMQA&#10;AADcAAAADwAAAGRycy9kb3ducmV2LnhtbERPTWvCQBC9C/0Pywi96UapkqZupAqFXgrV9lBvY3aa&#10;hGRn4+5Wo7++Kwje5vE+Z7HsTSuO5HxtWcFknIAgLqyuuVTw/fU2SkH4gKyxtUwKzuRhmT8MFphp&#10;e+INHbehFDGEfYYKqhC6TEpfVGTQj21HHLlf6wyGCF0ptcNTDDetnCbJXBqsOTZU2NG6oqLZ/hkF&#10;q+d0dfh84o/LZr+j3c++mU1dotTjsH99ARGoD3fxzf2u4/x0Dtdn4gUy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bbZjEAAAA3AAAAA8AAAAAAAAAAAAAAAAAmAIAAGRycy9k&#10;b3ducmV2LnhtbFBLBQYAAAAABAAEAPUAAACJAwAAAAA=&#10;" fillcolor="black" stroked="f"/>
                  <v:rect id="Rectangle 81" o:spid="_x0000_s1105" style="position:absolute;left:31737;top:39395;width:216;height:1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fIA8QA&#10;AADcAAAADwAAAGRycy9kb3ducmV2LnhtbERPTWsCMRC9F/ofwhS81WzF2nU1igqCF6FaD3obN9Pd&#10;xc1kTaJu/fVNQehtHu9zxtPW1OJKzleWFbx1ExDEudUVFwp2X8vXFIQPyBpry6TghzxMJ89PY8y0&#10;vfGGrttQiBjCPkMFZQhNJqXPSzLou7Yhjty3dQZDhK6Q2uEthpta9pJkIA1WHBtKbGhRUn7aXoyC&#10;+TCdnz/7vL5vjgc67I+n955LlOq8tLMRiEBt+Bc/3Csd56cf8PdMvEBO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XyAPEAAAA3AAAAA8AAAAAAAAAAAAAAAAAmAIAAGRycy9k&#10;b3ducmV2LnhtbFBLBQYAAAAABAAEAPUAAACJAwAAAAA=&#10;" fillcolor="black" stroked="f"/>
                  <v:line id="Line 82" o:spid="_x0000_s1106" style="position:absolute;visibility:visible;mso-wrap-style:square" from="107,0" to="4411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rect id="Rectangle 83" o:spid="_x0000_s1107" style="position:absolute;left:107;width:44012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T56sQA&#10;AADcAAAADwAAAGRycy9kb3ducmV2LnhtbERPTWvCQBC9F/oflil4qxtFJUbXUAuFXoRqe9DbmB2T&#10;kOxsurvVtL/eLQje5vE+Z5n3phVncr62rGA0TEAQF1bXXCr4+nx7TkH4gKyxtUwKfslDvnp8WGKm&#10;7YW3dN6FUsQQ9hkqqELoMil9UZFBP7QdceRO1hkMEbpSaoeXGG5aOU6SmTRYc2yosKPXiopm92MU&#10;rOfp+vtjwpu/7fFAh/2xmY5dotTgqX9ZgAjUh7v45n7XcX46h/9n4gVy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E+erEAAAA3AAAAA8AAAAAAAAAAAAAAAAAmAIAAGRycy9k&#10;b3ducmV2LnhtbFBLBQYAAAAABAAEAPUAAACJAwAAAAA=&#10;" fillcolor="black" stroked="f"/>
                  <v:line id="Line 84" o:spid="_x0000_s1108" style="position:absolute;visibility:visible;mso-wrap-style:square" from="107,15367" to="44119,15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rect id="Rectangle 85" o:spid="_x0000_s1109" style="position:absolute;left:107;top:15367;width:44012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tjMcQA&#10;AADcAAAADwAAAGRycy9kb3ducmV2LnhtbERPTWvCQBC9C/0PyxS8mY2iomlWqYLQi1BtD/U2yU6T&#10;YHY23d1q2l/vFoTe5vE+J1/3phUXcr6xrGCcpCCIS6sbrhS8v+1GCxA+IGtsLZOCH/KwXj0Mcsy0&#10;vfKBLsdQiRjCPkMFdQhdJqUvazLoE9sRR+7TOoMhQldJ7fAaw00rJ2k6lwYbjg01drStqTwfv42C&#10;zXKx+Xqd8v73UJzo9FGcZxOXKjV87J+fQATqw7/47n7Rcf5yDH/PxA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rYzHEAAAA3AAAAA8AAAAAAAAAAAAAAAAAmAIAAGRycy9k&#10;b3ducmV2LnhtbFBLBQYAAAAABAAEAPUAAACJAwAAAAA=&#10;" fillcolor="black" stroked="f"/>
                  <v:line id="Line 86" o:spid="_x0000_s1110" style="position:absolute;visibility:visible;mso-wrap-style:square" from="107,16948" to="44119,16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LQ68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3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S0OvDAAAA3AAAAA8AAAAAAAAAAAAA&#10;AAAAoQIAAGRycy9kb3ducmV2LnhtbFBLBQYAAAAABAAEAPkAAACRAwAAAAA=&#10;" strokeweight="0"/>
                  <v:rect id="Rectangle 87" o:spid="_x0000_s1111" style="position:absolute;left:107;top:16948;width:44012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Y3cQA&#10;AADcAAAADwAAAGRycy9kb3ducmV2LnhtbERPTWvCQBC9C/6HZYTedKO1RdOsooVCLwW1PdTbJDsm&#10;wexs3N1q7K93hUJv83ifky0704gzOV9bVjAeJSCIC6trLhV8fb4NZyB8QNbYWCYFV/KwXPR7Gaba&#10;XnhL510oRQxhn6KCKoQ2ldIXFRn0I9sSR+5gncEQoSuldniJ4aaRkyR5lgZrjg0VtvRaUXHc/RgF&#10;6/lsfdpM+eN3m+9p/50fnyYuUeph0K1eQATqwr/4z/2u4/z5I9yfiR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1WN3EAAAA3AAAAA8AAAAAAAAAAAAAAAAAmAIAAGRycy9k&#10;b3ducmV2LnhtbFBLBQYAAAAABAAEAPUAAACJAwAAAAA=&#10;" fillcolor="black" stroked="f"/>
                  <v:line id="Line 88" o:spid="_x0000_s1112" style="position:absolute;visibility:visible;mso-wrap-style:square" from="107,18529" to="44119,185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ftBM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z1/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37QTDAAAA3AAAAA8AAAAAAAAAAAAA&#10;AAAAoQIAAGRycy9kb3ducmV2LnhtbFBLBQYAAAAABAAEAPkAAACRAwAAAAA=&#10;" strokeweight="0"/>
                  <v:rect id="Rectangle 89" o:spid="_x0000_s1113" style="position:absolute;left:107;top:18529;width:44012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BlMsQA&#10;AADcAAAADwAAAGRycy9kb3ducmV2LnhtbERPTWsCMRC9C/0PYQq9udmKiq5GqYLQS0FtD/U2bsbd&#10;xc1kTVJd/fVGEHqbx/uc6bw1tTiT85VlBe9JCoI4t7riQsHP96o7AuEDssbaMim4kof57KUzxUzb&#10;C2/ovA2FiCHsM1RQhtBkUvq8JIM+sQ1x5A7WGQwRukJqh5cYbmrZS9OhNFhxbCixoWVJ+XH7ZxQs&#10;xqPFad3nr9tmv6Pd7/446LlUqbfX9mMCIlAb/sVP96eO88cDeDwTL5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QZTLEAAAA3AAAAA8AAAAAAAAAAAAAAAAAmAIAAGRycy9k&#10;b3ducmV2LnhtbFBLBQYAAAAABAAEAPUAAACJAwAAAAA=&#10;" fillcolor="black" stroked="f"/>
                  <v:line id="Line 90" o:spid="_x0000_s1114" style="position:absolute;visibility:visible;mso-wrap-style:square" from="107,20186" to="44119,201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rect id="Rectangle 91" o:spid="_x0000_s1115" style="position:absolute;left:107;top:20186;width:44012;height:1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5e3sQA&#10;AADcAAAADwAAAGRycy9kb3ducmV2LnhtbERPTWvCQBC9C/6HZYTedKPUVtOsooVCLwW1PdTbJDsm&#10;wexs3N1q7K93hUJv83ifky0704gzOV9bVjAeJSCIC6trLhV8fb4NZyB8QNbYWCYFV/KwXPR7Gaba&#10;XnhL510oRQxhn6KCKoQ2ldIXFRn0I9sSR+5gncEQoSuldniJ4aaRkyR5kgZrjg0VtvRaUXHc/RgF&#10;6/lsfdo88sfvNt/T/js/TicuUeph0K1eQATqwr/4z/2u4/z5M9yfiR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OXt7EAAAA3AAAAA8AAAAAAAAAAAAAAAAAmAIAAGRycy9k&#10;b3ducmV2LnhtbFBLBQYAAAAABAAEAPUAAACJAwAAAAA=&#10;" fillcolor="black" stroked="f"/>
                  <v:line id="Line 92" o:spid="_x0000_s1116" style="position:absolute;visibility:visible;mso-wrap-style:square" from="107,22015" to="44119,220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rect id="Rectangle 93" o:spid="_x0000_s1117" style="position:absolute;left:107;top:22015;width:44012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1vN8QA&#10;AADcAAAADwAAAGRycy9kb3ducmV2LnhtbERPS2vCQBC+F/wPywi91U2lFZO6ES0UeinUx6Hexuw0&#10;CcnOxt2tRn+9WxC8zcf3nNm8N604kvO1ZQXPowQEcWF1zaWC7ebjaQrCB2SNrWVScCYP83zwMMNM&#10;2xOv6LgOpYgh7DNUUIXQZVL6oiKDfmQ74sj9WmcwROhKqR2eYrhp5ThJJtJgzbGhwo7eKyqa9Z9R&#10;sEyny8P3C39dVvsd7X72zevYJUo9DvvFG4hAfbiLb+5PHeenKfw/Ey+Q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dbzfEAAAA3AAAAA8AAAAAAAAAAAAAAAAAmAIAAGRycy9k&#10;b3ducmV2LnhtbFBLBQYAAAAABAAEAPUAAACJAwAAAAA=&#10;" fillcolor="black" stroked="f"/>
                  <v:line id="Line 94" o:spid="_x0000_s1118" style="position:absolute;visibility:visible;mso-wrap-style:square" from="107,23920" to="44119,23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rect id="Rectangle 95" o:spid="_x0000_s1119" style="position:absolute;left:107;top:23920;width:44012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SXysYA&#10;AADcAAAADwAAAGRycy9kb3ducmV2LnhtbESPQWsCMRSE74X+h/AK3mriokVXo2ih0ItQbQ96e26e&#10;u4ublzVJdfXXN4VCj8PMfMPMFp1txIV8qB1rGPQVCOLCmZpLDV+fb89jECEiG2wck4YbBVjMHx9m&#10;mBt35Q1dtrEUCcIhRw1VjG0uZSgqshj6riVO3tF5izFJX0rj8ZrgtpGZUi/SYs1pocKWXisqTttv&#10;q2E1Ga/OH0Ne3zeHPe13h9Mo80rr3lO3nIKI1MX/8F/73WjI1AB+z6QjIO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MSXysYAAADcAAAADwAAAAAAAAAAAAAAAACYAgAAZHJz&#10;L2Rvd25yZXYueG1sUEsFBgAAAAAEAAQA9QAAAIsDAAAAAA==&#10;" fillcolor="black" stroked="f"/>
                  <v:line id="Line 96" o:spid="_x0000_s1120" style="position:absolute;visibility:visible;mso-wrap-style:square" from="107,25831" to="44119,25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rect id="Rectangle 97" o:spid="_x0000_s1121" style="position:absolute;left:107;top:25831;width:44012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qsJsYA&#10;AADcAAAADwAAAGRycy9kb3ducmV2LnhtbESPQWsCMRSE7wX/Q3hCbzXpqsVujaJCoReh2h7q7bl5&#10;3V3cvKxJqqu/vikIPQ4z8w0znXe2ESfyoXas4XGgQBAXztRcavj8eH2YgAgR2WDjmDRcKMB81rub&#10;Ym7cmTd02sZSJAiHHDVUMba5lKGoyGIYuJY4ed/OW4xJ+lIaj+cEt43MlHqSFmtOCxW2tKqoOGx/&#10;rIbl82R5fB/x+rrZ72j3tT+MM6+0vu93ixcQkbr4H76134yGTA3h70w6AnL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1qsJsYAAADcAAAADwAAAAAAAAAAAAAAAACYAgAAZHJz&#10;L2Rvd25yZXYueG1sUEsFBgAAAAAEAAQA9QAAAIsDAAAAAA==&#10;" fillcolor="black" stroked="f"/>
                  <v:line id="Line 98" o:spid="_x0000_s1122" style="position:absolute;visibility:visible;mso-wrap-style:square" from="107,27654" to="44119,27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rect id="Rectangle 99" o:spid="_x0000_s1123" style="position:absolute;left:107;top:27654;width:44012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+RycYA&#10;AADcAAAADwAAAGRycy9kb3ducmV2LnhtbESPT2sCMRTE74LfIbxCb5p0qUVXo6hQ6KVQ/xz09tw8&#10;dxc3L2uS6rafvikUehxm5jfMbNHZRtzIh9qxhqehAkFcOFNzqWG/ex2MQYSIbLBxTBq+KMBi3u/N&#10;MDfuzhu6bWMpEoRDjhqqGNtcylBUZDEMXUucvLPzFmOSvpTG4z3BbSMzpV6kxZrTQoUtrSsqLttP&#10;q2E1Ga+uH8/8/r05Hel4OF1GmVdaPz50yymISF38D/+134yGTI3g90w6AnL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/+RycYAAADcAAAADwAAAAAAAAAAAAAAAACYAgAAZHJz&#10;L2Rvd25yZXYueG1sUEsFBgAAAAAEAAQA9QAAAIsDAAAAAA==&#10;" fillcolor="black" stroked="f"/>
                  <v:line id="Line 100" o:spid="_x0000_s1124" style="position:absolute;visibility:visible;mso-wrap-style:square" from="107,29400" to="44119,29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YiE8QAAADcAAAADwAAAGRycy9kb3ducmV2LnhtbESPQWvCQBSE70L/w/IEb7pRME2jqxSx&#10;aG9tquDxkX0mi9m3IbvV+O+7gtDjMDPfMMt1bxtxpc4bxwqmkwQEcem04UrB4edjnIHwAVlj45gU&#10;3MnDevUyWGKu3Y2/6VqESkQI+xwV1CG0uZS+rMmin7iWOHpn11kMUXaV1B3eItw2cpYkqbRoOC7U&#10;2NKmpvJS/FoF5ivdzT9fj29Hud2F6Sm7ZMYelBoN+/cFiEB9+A8/23utYJak8DgTj4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BiITxAAAANwAAAAPAAAAAAAAAAAA&#10;AAAAAKECAABkcnMvZG93bnJldi54bWxQSwUGAAAAAAQABAD5AAAAkgMAAAAA&#10;" strokeweight="0"/>
                  <v:rect id="Rectangle 101" o:spid="_x0000_s1125" style="position:absolute;left:107;top:29400;width:44012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GqJcYA&#10;AADcAAAADwAAAGRycy9kb3ducmV2LnhtbESPQWsCMRSE7wX/Q3hCbzXpotZujaJCoReh2h7q7bl5&#10;3V3cvKxJqqu/vikIPQ4z8w0znXe2ESfyoXas4XGgQBAXztRcavj8eH2YgAgR2WDjmDRcKMB81rub&#10;Ym7cmTd02sZSJAiHHDVUMba5lKGoyGIYuJY4ed/OW4xJ+lIaj+cEt43MlBpLizWnhQpbWlVUHLY/&#10;VsPyebI8vg95fd3sd7T72h9GmVda3/e7xQuISF38D9/ab0ZDpp7g70w6AnL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GGqJcYAAADcAAAADwAAAAAAAAAAAAAAAACYAgAAZHJz&#10;L2Rvd25yZXYueG1sUEsFBgAAAAAEAAQA9QAAAIsDAAAAAA==&#10;" fillcolor="black" stroked="f"/>
                  <v:line id="Line 102" o:spid="_x0000_s1126" style="position:absolute;visibility:visible;mso-wrap-style:square" from="107,31140" to="44119,31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  <v:rect id="Rectangle 103" o:spid="_x0000_s1127" style="position:absolute;left:107;top:31140;width:44012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KbzMYA&#10;AADcAAAADwAAAGRycy9kb3ducmV2LnhtbESPT2sCMRTE74V+h/AKvdXEpS26GqUWCl4K/jvo7bl5&#10;7i5uXrZJ1NVP3wiFHoeZ+Q0znna2EWfyoXasod9TIIgLZ2ouNWzWXy8DECEiG2wck4YrBZhOHh/G&#10;mBt34SWdV7EUCcIhRw1VjG0uZSgqshh6riVO3sF5izFJX0rj8ZLgtpGZUu/SYs1pocKWPisqjquT&#10;1TAbDmY/i1f+vi33O9pt98e3zCutn5+6jxGISF38D/+150ZDpoZwP5OOgJ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rKbzMYAAADcAAAADwAAAAAAAAAAAAAAAACYAgAAZHJz&#10;L2Rvd25yZXYueG1sUEsFBgAAAAAEAAQA9QAAAIsDAAAAAA==&#10;" fillcolor="black" stroked="f"/>
                  <v:line id="Line 104" o:spid="_x0000_s1128" style="position:absolute;visibility:visible;mso-wrap-style:square" from="107,32804" to="44119,32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qJIc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/x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qJIcIAAADcAAAADwAAAAAAAAAAAAAA&#10;AAChAgAAZHJzL2Rvd25yZXYueG1sUEsFBgAAAAAEAAQA+QAAAJADAAAAAA==&#10;" strokeweight="0"/>
                  <v:rect id="Rectangle 105" o:spid="_x0000_s1129" style="position:absolute;left:107;top:32804;width:44012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0BF8YA&#10;AADcAAAADwAAAGRycy9kb3ducmV2LnhtbESPQWvCQBSE74X+h+UVvNVNghUbXaUKgpeC2h7q7Zl9&#10;JsHs23R31eivd4VCj8PMfMNMZp1pxJmcry0rSPsJCOLC6ppLBd9fy9cRCB+QNTaWScGVPMymz08T&#10;zLW98IbO21CKCGGfo4IqhDaX0hcVGfR92xJH72CdwRClK6V2eIlw08gsSYbSYM1xocKWFhUVx+3J&#10;KJi/j+a/6wF/3jb7He1+9se3zCVK9V66jzGIQF34D/+1V1pBlqbwOBOPgJ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0BF8YAAADcAAAADwAAAAAAAAAAAAAAAACYAgAAZHJz&#10;L2Rvd25yZXYueG1sUEsFBgAAAAAEAAQA9QAAAIsDAAAAAA==&#10;" fillcolor="black" stroked="f"/>
                  <v:rect id="Rectangle 106" o:spid="_x0000_s1130" style="position:absolute;left:31953;top:39395;width:12223;height: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+fYMYA&#10;AADcAAAADwAAAGRycy9kb3ducmV2LnhtbESPQWvCQBSE70L/w/IK3nRjULGpG6mC0ItQbQ/19sy+&#10;JiHZt+nuVtP+ercgeBxm5htmuepNK87kfG1ZwWScgCAurK65VPDxvh0tQPiArLG1TAp+ycMqfxgs&#10;MdP2wns6H0IpIoR9hgqqELpMSl9UZNCPbUccvS/rDIYoXSm1w0uEm1amSTKXBmuOCxV2tKmoaA4/&#10;RsH6abH+fpvy7m9/OtLx89TMUpcoNXzsX55BBOrDPXxrv2oF6SSF/zPxCMj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c+fYMYAAADcAAAADwAAAAAAAAAAAAAAAACYAgAAZHJz&#10;L2Rvd25yZXYueG1sUEsFBgAAAAAEAAQA9QAAAIsDAAAAAA==&#10;" fillcolor="black" stroked="f"/>
                  <v:rect id="Rectangle 107" o:spid="_x0000_s1131" style="position:absolute;left:31953;top:41059;width:12223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M6+8cA&#10;AADcAAAADwAAAGRycy9kb3ducmV2LnhtbESPQWvCQBSE70L/w/IKvZmNqRZNXUULhV4KanvQ2zP7&#10;mgSzb+PuVmN/vSsIPQ4z8w0znXemESdyvrasYJCkIIgLq2suFXx/vffHIHxA1thYJgUX8jCfPfSm&#10;mGt75jWdNqEUEcI+RwVVCG0upS8qMugT2xJH78c6gyFKV0rt8BzhppFZmr5IgzXHhQpbequoOGx+&#10;jYLlZLw8rob8+bfe72i33R9GmUuVenrsFq8gAnXhP3xvf2gF2eAZbmfiEZC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6DOvvHAAAA3AAAAA8AAAAAAAAAAAAAAAAAmAIAAGRy&#10;cy9kb3ducmV2LnhtbFBLBQYAAAAABAAEAPUAAACMAwAAAAA=&#10;" fillcolor="black" stroked="f"/>
                </v:group>
                <w10:anchorlock/>
              </v:group>
            </w:pict>
          </mc:Fallback>
        </mc:AlternateContent>
      </w:r>
    </w:p>
    <w:p w:rsidR="008E07D8" w:rsidRDefault="008E07D8" w:rsidP="00534A94">
      <w:pPr>
        <w:pStyle w:val="Titre"/>
        <w:jc w:val="left"/>
        <w:rPr>
          <w:b w:val="0"/>
          <w:sz w:val="16"/>
          <w:szCs w:val="16"/>
        </w:rPr>
      </w:pPr>
    </w:p>
    <w:p w:rsidR="008E07D8" w:rsidRDefault="008E07D8" w:rsidP="008E07D8">
      <w:pPr>
        <w:pStyle w:val="Titre"/>
        <w:jc w:val="left"/>
        <w:rPr>
          <w:b w:val="0"/>
          <w:sz w:val="16"/>
          <w:szCs w:val="16"/>
        </w:rPr>
      </w:pPr>
      <w:r>
        <w:rPr>
          <w:b w:val="0"/>
          <w:noProof/>
          <w:sz w:val="16"/>
          <w:szCs w:val="16"/>
        </w:rPr>
        <mc:AlternateContent>
          <mc:Choice Requires="wpc">
            <w:drawing>
              <wp:inline distT="0" distB="0" distL="0" distR="0" wp14:anchorId="5230636F" wp14:editId="256373EB">
                <wp:extent cx="6035040" cy="4770120"/>
                <wp:effectExtent l="0" t="0" r="0" b="0"/>
                <wp:docPr id="558" name="Zone de dessin 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559" name="Groupe 559"/>
                        <wpg:cNvGrpSpPr/>
                        <wpg:grpSpPr>
                          <a:xfrm>
                            <a:off x="0" y="0"/>
                            <a:ext cx="5760720" cy="4396740"/>
                            <a:chOff x="0" y="0"/>
                            <a:chExt cx="4525010" cy="4085590"/>
                          </a:xfrm>
                        </wpg:grpSpPr>
                        <wps:wsp>
                          <wps:cNvPr id="455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251585" y="374015"/>
                              <a:ext cx="842010" cy="16637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6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34995" y="701675"/>
                              <a:ext cx="1205865" cy="167005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7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51585" y="1029970"/>
                              <a:ext cx="842010" cy="330835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8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3134995" y="1029970"/>
                              <a:ext cx="1205865" cy="330835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9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80" y="1833880"/>
                              <a:ext cx="1249045" cy="723900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0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70" y="384810"/>
                              <a:ext cx="139446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Date de l'intervention :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1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6855" y="384810"/>
                              <a:ext cx="69469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02/06/2026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2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955040" y="712470"/>
                              <a:ext cx="3435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Jour :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3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273175" y="712470"/>
                              <a:ext cx="768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4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98065" y="712470"/>
                              <a:ext cx="7918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Opération de  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5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6585" y="712470"/>
                              <a:ext cx="3816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JOUR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6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273175" y="876935"/>
                              <a:ext cx="3981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mardi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7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70" y="1040765"/>
                              <a:ext cx="6350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Durée de 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8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225" y="1040765"/>
                              <a:ext cx="2794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'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69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51815" y="1040765"/>
                              <a:ext cx="7366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intervention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0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70" y="1199515"/>
                              <a:ext cx="6223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(en heure) 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1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273175" y="1040765"/>
                              <a:ext cx="768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3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86660" y="1040765"/>
                              <a:ext cx="2794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'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4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22501" y="1052195"/>
                              <a:ext cx="901699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Type dopération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5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97835" y="1040765"/>
                              <a:ext cx="425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: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6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6585" y="1040765"/>
                              <a:ext cx="768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7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70" y="1369060"/>
                              <a:ext cx="10160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Numéro du Bloc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8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866775" y="1369060"/>
                              <a:ext cx="425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: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79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273175" y="1369060"/>
                              <a:ext cx="768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80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12645" y="1369060"/>
                              <a:ext cx="10712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Charges du bloc 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81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6585" y="1369060"/>
                              <a:ext cx="3054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1524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82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419735" y="1689100"/>
                              <a:ext cx="5334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Numéro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83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1547495" y="1689100"/>
                              <a:ext cx="31369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Nom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84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378710" y="1689100"/>
                              <a:ext cx="59245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categorie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85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221355" y="1689100"/>
                              <a:ext cx="130365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cout horaire majore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86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690" y="1844675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38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87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466850" y="1844675"/>
                              <a:ext cx="47498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RIEUX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88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1590" y="1844675"/>
                              <a:ext cx="102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89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5220" y="1844675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90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690" y="2009140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91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4615" y="2009140"/>
                              <a:ext cx="72898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BARNARD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92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1590" y="2009140"/>
                              <a:ext cx="102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93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5220" y="2009140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24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94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690" y="2188845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26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95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447800" y="2188845"/>
                              <a:ext cx="5251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KNOCK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96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1590" y="2188845"/>
                              <a:ext cx="102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97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5220" y="2188845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73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98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7690" y="2377440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30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499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2875" y="2377440"/>
                              <a:ext cx="610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CABROL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00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1590" y="2377440"/>
                              <a:ext cx="102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01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5220" y="2377440"/>
                              <a:ext cx="1530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24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02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32835" y="3089910"/>
                              <a:ext cx="229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161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03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3632835" y="3418205"/>
                              <a:ext cx="229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322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04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32835" y="3582035"/>
                              <a:ext cx="2292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686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05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2990" y="3910330"/>
                              <a:ext cx="3054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2532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06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32385" y="15875"/>
                              <a:ext cx="13589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color w:val="000000"/>
                                    <w:szCs w:val="24"/>
                                    <w:lang w:val="en-US"/>
                                  </w:rPr>
                                  <w:t xml:space="preserve">Clinique Gräfenberg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07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91130" y="220345"/>
                              <a:ext cx="7620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Numéro de 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08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3293745" y="220345"/>
                              <a:ext cx="2794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'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09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5335" y="220345"/>
                              <a:ext cx="7366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intervention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10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23665" y="220345"/>
                              <a:ext cx="4254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 xml:space="preserve">: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11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987800" y="220345"/>
                              <a:ext cx="38163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0000"/>
                                    <w:lang w:val="en-US"/>
                                  </w:rPr>
                                  <w:t>12477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12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70" y="556895"/>
                              <a:ext cx="6921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/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13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70" y="3910330"/>
                              <a:ext cx="9398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Coût de revient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14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1678940" y="1532890"/>
                              <a:ext cx="121158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b/>
                                    <w:bCs/>
                                    <w:color w:val="000000"/>
                                    <w:lang w:val="en-US"/>
                                  </w:rPr>
                                  <w:t>INTERVENANTS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15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70" y="3089910"/>
                              <a:ext cx="323469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COUT PERSONNEL HORAIRE MAJORE TOTAL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16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70" y="3418205"/>
                              <a:ext cx="1117600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Coût du personnel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17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670" y="3582035"/>
                              <a:ext cx="1024255" cy="175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7D8" w:rsidRDefault="008E07D8" w:rsidP="008E07D8">
                                <w:r>
                                  <w:rPr>
                                    <w:color w:val="000000"/>
                                    <w:lang w:val="en-US"/>
                                  </w:rPr>
                                  <w:t>Coût du matériel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518" name="Line 174"/>
                          <wps:cNvCnPr/>
                          <wps:spPr bwMode="auto">
                            <a:xfrm>
                              <a:off x="3129915" y="1683385"/>
                              <a:ext cx="0" cy="220535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9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29915" y="1683385"/>
                              <a:ext cx="10795" cy="220535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0" name="Line 176"/>
                          <wps:cNvCnPr/>
                          <wps:spPr bwMode="auto">
                            <a:xfrm>
                              <a:off x="4332605" y="10795"/>
                              <a:ext cx="0" cy="38779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1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2605" y="10795"/>
                              <a:ext cx="10795" cy="387794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2" name="Line 178"/>
                          <wps:cNvCnPr/>
                          <wps:spPr bwMode="auto">
                            <a:xfrm>
                              <a:off x="10795" y="4058285"/>
                              <a:ext cx="31134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3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4058285"/>
                              <a:ext cx="31134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4" name="Line 180"/>
                          <wps:cNvCnPr/>
                          <wps:spPr bwMode="auto">
                            <a:xfrm>
                              <a:off x="0" y="0"/>
                              <a:ext cx="0" cy="406908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5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795" cy="406908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6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6890" y="3910330"/>
                              <a:ext cx="21590" cy="16383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7" name="Line 183"/>
                          <wps:cNvCnPr/>
                          <wps:spPr bwMode="auto">
                            <a:xfrm>
                              <a:off x="1245870" y="1683385"/>
                              <a:ext cx="0" cy="14014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8" name="Rectangle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245870" y="1683385"/>
                              <a:ext cx="10795" cy="140144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9" name="Line 185"/>
                          <wps:cNvCnPr/>
                          <wps:spPr bwMode="auto">
                            <a:xfrm>
                              <a:off x="2085340" y="1683385"/>
                              <a:ext cx="0" cy="140144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0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85340" y="1683385"/>
                              <a:ext cx="10795" cy="140144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1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24200" y="3888740"/>
                              <a:ext cx="21590" cy="18542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2" name="Line 188"/>
                          <wps:cNvCnPr/>
                          <wps:spPr bwMode="auto">
                            <a:xfrm>
                              <a:off x="10795" y="0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3" name="Rectangle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0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4" name="Line 190"/>
                          <wps:cNvCnPr/>
                          <wps:spPr bwMode="auto">
                            <a:xfrm>
                              <a:off x="10795" y="1517015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5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1517015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6" name="Line 192"/>
                          <wps:cNvCnPr/>
                          <wps:spPr bwMode="auto">
                            <a:xfrm>
                              <a:off x="10795" y="1672590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7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1672590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8" name="Line 194"/>
                          <wps:cNvCnPr/>
                          <wps:spPr bwMode="auto">
                            <a:xfrm>
                              <a:off x="10795" y="1828800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9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1828800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0" name="Line 196"/>
                          <wps:cNvCnPr/>
                          <wps:spPr bwMode="auto">
                            <a:xfrm>
                              <a:off x="10795" y="1992630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1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1992630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2" name="Line 198"/>
                          <wps:cNvCnPr/>
                          <wps:spPr bwMode="auto">
                            <a:xfrm>
                              <a:off x="10795" y="2172970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3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2172970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4" name="Line 200"/>
                          <wps:cNvCnPr/>
                          <wps:spPr bwMode="auto">
                            <a:xfrm>
                              <a:off x="10795" y="2360930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5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2360930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6" name="Line 202"/>
                          <wps:cNvCnPr/>
                          <wps:spPr bwMode="auto">
                            <a:xfrm>
                              <a:off x="10795" y="2549525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7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2549525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8" name="Line 204"/>
                          <wps:cNvCnPr/>
                          <wps:spPr bwMode="auto">
                            <a:xfrm>
                              <a:off x="10795" y="2729865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9" name="Rectangle 20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2729865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0" name="Line 206"/>
                          <wps:cNvCnPr/>
                          <wps:spPr bwMode="auto">
                            <a:xfrm>
                              <a:off x="10795" y="2901950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1" name="Rectangle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2901950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2" name="Line 208"/>
                          <wps:cNvCnPr/>
                          <wps:spPr bwMode="auto">
                            <a:xfrm>
                              <a:off x="10795" y="3074035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3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3074035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4" name="Line 210"/>
                          <wps:cNvCnPr/>
                          <wps:spPr bwMode="auto">
                            <a:xfrm>
                              <a:off x="10795" y="3237865"/>
                              <a:ext cx="433260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5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795" y="3237865"/>
                              <a:ext cx="4332605" cy="1079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6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5790" y="3888740"/>
                              <a:ext cx="1202690" cy="2159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7" name="Rectangle 213"/>
                          <wps:cNvSpPr>
                            <a:spLocks noChangeArrowheads="1"/>
                          </wps:cNvSpPr>
                          <wps:spPr bwMode="auto">
                            <a:xfrm>
                              <a:off x="3145790" y="4052570"/>
                              <a:ext cx="1202690" cy="2159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Zone de dessin 558" o:spid="_x0000_s1132" editas="canvas" style="width:475.2pt;height:375.6pt;mso-position-horizontal-relative:char;mso-position-vertical-relative:line" coordsize="60350,47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">
                <v:shape id="_x0000_s1133" type="#_x0000_t75" style="position:absolute;width:60350;height:47701;visibility:visible;mso-wrap-style:square">
                  <v:fill o:detectmouseclick="t"/>
                  <v:path o:connecttype="none"/>
                </v:shape>
                <v:group id="Groupe 559" o:spid="_x0000_s1134" style="position:absolute;width:57607;height:43967" coordsize="45250,40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sKwxc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LCsMXFAAAA3AAA&#10;AA8AAAAAAAAAAAAAAAAAqgIAAGRycy9kb3ducmV2LnhtbFBLBQYAAAAABAAEAPoAAACcAwAAAAA=&#10;">
                  <v:rect id="Rectangle 111" o:spid="_x0000_s1135" style="position:absolute;left:12515;top:3740;width:8420;height:16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bYLcMA&#10;AADcAAAADwAAAGRycy9kb3ducmV2LnhtbESPQWsCMRSE74X+h/AK3jSruCKrUWxF8ahWWo+Pzetm&#10;6+Zl3URd/70RCj0OM/MNM523thJXanzpWEG/l4Agzp0uuVBw+Fx1xyB8QNZYOSYFd/Iwn72+TDHT&#10;7sY7uu5DISKEfYYKTAh1JqXPDVn0PVcTR+/HNRZDlE0hdYO3CLeVHCTJSFosOS4YrOnDUH7aX6yC&#10;4/b7693YLbVp6tfnjV26fvKrVOetXUxABGrDf/ivvdEKhmkKzzPxCM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bYLcMAAADcAAAADwAAAAAAAAAAAAAAAACYAgAAZHJzL2Rv&#10;d25yZXYueG1sUEsFBgAAAAAEAAQA9QAAAIgDAAAAAA==&#10;" fillcolor="yellow" stroked="f"/>
                  <v:rect id="Rectangle 112" o:spid="_x0000_s1136" style="position:absolute;left:31349;top:7016;width:12059;height:16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RGWsQA&#10;AADcAAAADwAAAGRycy9kb3ducmV2LnhtbESPQWvCQBSE70L/w/IK3nSjNFJSN6G1VDyqLdXjI/ua&#10;TZt9m2ZXjf/eFQSPw8x8w8yL3jbiSJ2vHSuYjBMQxKXTNVcKvj4/Rs8gfEDW2DgmBWfyUOQPgzlm&#10;2p14Q8dtqESEsM9QgQmhzaT0pSGLfuxa4uj9uM5iiLKrpO7wFOG2kdMkmUmLNccFgy0tDJV/24NV&#10;sF/vvt+MXVOfpn75v7LvbpL8KjV87F9fQATqwz18a6+0gqd0Btcz8QjI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ERlrEAAAA3AAAAA8AAAAAAAAAAAAAAAAAmAIAAGRycy9k&#10;b3ducmV2LnhtbFBLBQYAAAAABAAEAPUAAACJAwAAAAA=&#10;" fillcolor="yellow" stroked="f"/>
                  <v:rect id="Rectangle 113" o:spid="_x0000_s1137" style="position:absolute;left:12515;top:10299;width:8420;height:3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jjwcUA&#10;AADcAAAADwAAAGRycy9kb3ducmV2LnhtbESPzW7CMBCE75V4B2uRemscUNOigEEtFYgjf6I9ruIl&#10;DsTrNDYQ3r6uVKnH0cx8o5nMOluLK7W+cqxgkKQgiAunKy4V7HeLpxEIH5A11o5JwZ08zKa9hwnm&#10;2t14Q9dtKEWEsM9RgQmhyaX0hSGLPnENcfSOrrUYomxLqVu8Rbit5TBNX6TFiuOCwYbmhorz9mIV&#10;fK0/D+/GrqnLMr/8XtkPN0hPSj32u7cxiEBd+A//tVdawXP2Cr9n4hGQ0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iOPBxQAAANwAAAAPAAAAAAAAAAAAAAAAAJgCAABkcnMv&#10;ZG93bnJldi54bWxQSwUGAAAAAAQABAD1AAAAigMAAAAA&#10;" fillcolor="yellow" stroked="f"/>
                  <v:rect id="Rectangle 114" o:spid="_x0000_s1138" style="position:absolute;left:31349;top:10299;width:12059;height:3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d3s8IA&#10;AADcAAAADwAAAGRycy9kb3ducmV2LnhtbERPyW7CMBC9V+IfrEHqrXGCmgqlmAioWnFkE+1xFE/j&#10;QDxOYxfSv8eHShyf3j4rB9uKC/W+cawgS1IQxJXTDdcKDvv3pykIH5A1to5JwR95KOejhxkW2l15&#10;S5ddqEUMYV+gAhNCV0jpK0MWfeI64sh9u95iiLCvpe7xGsNtKydp+iItNhwbDHa0MlSdd79Wwdfm&#10;87g0dkNDnvuPn7V9c1l6UupxPCxeQQQawl38715rBc95XBvPxCMg5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F3ezwgAAANwAAAAPAAAAAAAAAAAAAAAAAJgCAABkcnMvZG93&#10;bnJldi54bWxQSwUGAAAAAAQABAD1AAAAhwMAAAAA&#10;" fillcolor="yellow" stroked="f"/>
                  <v:rect id="Rectangle 115" o:spid="_x0000_s1139" style="position:absolute;left:50;top:18338;width:12491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vSKMUA&#10;AADcAAAADwAAAGRycy9kb3ducmV2LnhtbESPzW7CMBCE75V4B2uRemscUFOVgEEtFYgjf6I9ruIl&#10;DsTrNDYQ3r6uVKnH0cx8o5nMOluLK7W+cqxgkKQgiAunKy4V7HeLp1cQPiBrrB2Tgjt5mE17DxPM&#10;tbvxhq7bUIoIYZ+jAhNCk0vpC0MWfeIa4ugdXWsxRNmWUrd4i3Bby2GavkiLFccFgw3NDRXn7cUq&#10;+Fp/Ht6NXVOXZX75vbIfbpCelHrsd29jEIG68B/+a6+0gudsBL9n4hGQ0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W9IoxQAAANwAAAAPAAAAAAAAAAAAAAAAAJgCAABkcnMv&#10;ZG93bnJldi54bWxQSwUGAAAAAAQABAD1AAAAigMAAAAA&#10;" fillcolor="yellow" stroked="f"/>
                  <v:rect id="Rectangle 116" o:spid="_x0000_s1140" style="position:absolute;left:266;top:3848;width:13945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qqbsIA&#10;AADcAAAADwAAAGRycy9kb3ducmV2LnhtbERPy4rCMBTdC/5DuMLsNFUG0dpUxAe6nFFB3V2aa1ts&#10;bkoTbWe+frIYcHk472TZmUq8qHGlZQXjUQSCOLO65FzB+bQbzkA4j6yxskwKfsjBMu33Eoy1bfmb&#10;XkefixDCLkYFhfd1LKXLCjLoRrYmDtzdNgZ9gE0udYNtCDeVnETRVBosOTQUWNO6oOxxfBoF+1m9&#10;uh7sb5tX29v+8nWZb05zr9THoFstQHjq/Fv87z5oBZ/TMD+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iqpuwgAAANwAAAAPAAAAAAAAAAAAAAAAAJgCAABkcnMvZG93&#10;bnJldi54bWxQSwUGAAAAAAQABAD1AAAAhw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 xml:space="preserve">Date de l'intervention : </w:t>
                          </w:r>
                        </w:p>
                      </w:txbxContent>
                    </v:textbox>
                  </v:rect>
                  <v:rect id="Rectangle 117" o:spid="_x0000_s1141" style="position:absolute;left:15068;top:3848;width:6947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YP9cQA&#10;AADcAAAADwAAAGRycy9kb3ducmV2LnhtbESPQYvCMBSE74L/ITzBm6YuIlqNIrqiR1cF9fZonm2x&#10;eSlNtNVfbxYW9jjMzDfMbNGYQjypcrllBYN+BII4sTrnVMHpuOmNQTiPrLGwTApe5GAxb7dmGGtb&#10;8w89Dz4VAcIuRgWZ92UspUsyMuj6tiQO3s1WBn2QVSp1hXWAm0J+RdFIGsw5LGRY0iqj5H54GAXb&#10;cbm87Oy7Tovv6/a8P0/Wx4lXqttpllMQnhr/H/5r77SC4WgA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GD/XEAAAA3AAAAA8AAAAAAAAAAAAAAAAAmAIAAGRycy9k&#10;b3ducmV2LnhtbFBLBQYAAAAABAAEAPUAAACJ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02/06/2026</w:t>
                          </w:r>
                        </w:p>
                      </w:txbxContent>
                    </v:textbox>
                  </v:rect>
                  <v:rect id="Rectangle 118" o:spid="_x0000_s1142" style="position:absolute;left:9550;top:7124;width:3435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SRgs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I2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UkYLEAAAA3AAAAA8AAAAAAAAAAAAAAAAAmAIAAGRycy9k&#10;b3ducmV2LnhtbFBLBQYAAAAABAAEAPUAAACJ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 xml:space="preserve">Jour : </w:t>
                          </w:r>
                        </w:p>
                      </w:txbxContent>
                    </v:textbox>
                  </v:rect>
                  <v:rect id="Rectangle 119" o:spid="_x0000_s1143" style="position:absolute;left:12731;top:7124;width:76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g0GcYA&#10;AADcAAAADwAAAGRycy9kb3ducmV2LnhtbESPW2vCQBSE3wv9D8sp9K1ueiFodBXpheRRo6C+HbLH&#10;JJg9G7Jbk/bXu4Lg4zAz3zCzxWAacabO1ZYVvI4iEMSF1TWXCrabn5cxCOeRNTaWScEfOVjMHx9m&#10;mGjb85rOuS9FgLBLUEHlfZtI6YqKDLqRbYmDd7SdQR9kV0rdYR/gppFvURRLgzWHhQpb+qyoOOW/&#10;RkE6bpf7zP73ZfN9SHer3eRrM/FKPT8NyykIT4O/h2/tTCv4iN/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1g0Gc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120" o:spid="_x0000_s1144" style="position:absolute;left:22980;top:7124;width:791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GsbcQA&#10;AADcAAAADwAAAGRycy9kb3ducmV2LnhtbESPT4vCMBTE74LfITxhb5oqIlqNIrqLHv0H6u3RPNti&#10;81KarK1+eiMs7HGYmd8ws0VjCvGgyuWWFfR7EQjixOqcUwWn4093DMJ5ZI2FZVLwJAeLebs1w1jb&#10;mvf0OPhUBAi7GBVk3pexlC7JyKDr2ZI4eDdbGfRBVqnUFdYBbgo5iKKRNJhzWMiwpFVGyf3waxRs&#10;xuXysrWvOi2+r5vz7jxZHydeqa9Os5yC8NT4//Bfe6sVDEdD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xrG3EAAAA3AAAAA8AAAAAAAAAAAAAAAAAmAIAAGRycy9k&#10;b3ducmV2LnhtbFBLBQYAAAAABAAEAPUAAACJ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Opération de  :</w:t>
                          </w:r>
                        </w:p>
                      </w:txbxContent>
                    </v:textbox>
                  </v:rect>
                  <v:rect id="Rectangle 121" o:spid="_x0000_s1145" style="position:absolute;left:31565;top:7124;width:3817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0J9sYA&#10;AADcAAAADwAAAGRycy9kb3ducmV2LnhtbESPT2vCQBTE74V+h+UVequbljZodBXpH5KjRkG9PbLP&#10;JJh9G7Jbk/bTu4LgcZiZ3zCzxWAacabO1ZYVvI4iEMSF1TWXCrabn5cxCOeRNTaWScEfOVjMHx9m&#10;mGjb85rOuS9FgLBLUEHlfZtI6YqKDLqRbYmDd7SdQR9kV0rdYR/gppFvURRLgzWHhQpb+qyoOOW/&#10;RkE6bpf7zP73ZfN9SHer3eRrM/FKPT8NyykIT4O/h2/tTCt4jz/g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/0J9s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JOUR</w:t>
                          </w:r>
                        </w:p>
                      </w:txbxContent>
                    </v:textbox>
                  </v:rect>
                  <v:rect id="Rectangle 122" o:spid="_x0000_s1146" style="position:absolute;left:12731;top:8769;width:3982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+XgcYA&#10;AADcAAAADwAAAGRycy9kb3ducmV2LnhtbESPzWrDMBCE74G+g9hCb4ncUEziRAmmTbGP+SmkvS3W&#10;xja1VsZSbbdPHwUCPQ4z8w2z3o6mET11rras4HkWgSAurK65VPBxep8uQDiPrLGxTAp+ycF28zBZ&#10;Y6LtwAfqj74UAcIuQQWV920ipSsqMuhmtiUO3sV2Bn2QXSl1h0OAm0bOoyiWBmsOCxW29FpR8X38&#10;MQqyRZt+5vZvKJvdV3ben5dvp6VX6ulxTFcgPI3+P3xv51rBSxzD7Uw4An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y+Xgc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mardi</w:t>
                          </w:r>
                        </w:p>
                      </w:txbxContent>
                    </v:textbox>
                  </v:rect>
                  <v:rect id="Rectangle 123" o:spid="_x0000_s1147" style="position:absolute;left:266;top:10407;width:635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MyGsUA&#10;AADcAAAADwAAAGRycy9kb3ducmV2LnhtbESPT4vCMBTE7wt+h/AEb2uqiKvVKKIuevQfqLdH82yL&#10;zUtpou3up98ICx6HmfkNM503phBPqlxuWUGvG4EgTqzOOVVwOn5/jkA4j6yxsEwKfsjBfNb6mGKs&#10;bc17eh58KgKEXYwKMu/LWEqXZGTQdW1JHLybrQz6IKtU6grrADeF7EfRUBrMOSxkWNIyo+R+eBgF&#10;m1G5uGztb50W6+vmvDuPV8exV6rTbhYTEJ4a/w7/t7dawWD4Ba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YzIa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Durée de l</w:t>
                          </w:r>
                        </w:p>
                      </w:txbxContent>
                    </v:textbox>
                  </v:rect>
                  <v:rect id="Rectangle 124" o:spid="_x0000_s1148" style="position:absolute;left:5302;top:10407;width:27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ymaMIA&#10;AADcAAAADwAAAGRycy9kb3ducmV2LnhtbERPy4rCMBTdC/5DuMLsNFUG0dpUxAe6nFFB3V2aa1ts&#10;bkoTbWe+frIYcHk472TZmUq8qHGlZQXjUQSCOLO65FzB+bQbzkA4j6yxskwKfsjBMu33Eoy1bfmb&#10;XkefixDCLkYFhfd1LKXLCjLoRrYmDtzdNgZ9gE0udYNtCDeVnETRVBosOTQUWNO6oOxxfBoF+1m9&#10;uh7sb5tX29v+8nWZb05zr9THoFstQHjq/Fv87z5oBZ/TsDa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/KZowgAAANwAAAAPAAAAAAAAAAAAAAAAAJgCAABkcnMvZG93&#10;bnJldi54bWxQSwUGAAAAAAQABAD1AAAAhw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'</w:t>
                          </w:r>
                        </w:p>
                      </w:txbxContent>
                    </v:textbox>
                  </v:rect>
                  <v:rect id="Rectangle 125" o:spid="_x0000_s1149" style="position:absolute;left:5518;top:10407;width:7366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AD88UA&#10;AADcAAAADwAAAGRycy9kb3ducmV2LnhtbESPT4vCMBTE78J+h/AWvGmqiNhqFNl10aN/FtTbo3m2&#10;xealNFlb/fRGEPY4zMxvmNmiNaW4Ue0KywoG/QgEcWp1wZmC38NPbwLCeWSNpWVScCcHi/lHZ4aJ&#10;tg3v6Lb3mQgQdgkqyL2vEildmpNB17cVcfAutjbog6wzqWtsAtyUchhFY2mw4LCQY0VfOaXX/Z9R&#10;sJ5Uy9PGPpqsXJ3Xx+0x/j7EXqnuZ7ucgvDU+v/wu73RCkbj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sAPz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 xml:space="preserve">intervention </w:t>
                          </w:r>
                        </w:p>
                      </w:txbxContent>
                    </v:textbox>
                  </v:rect>
                  <v:rect id="Rectangle 126" o:spid="_x0000_s1150" style="position:absolute;left:266;top:11995;width:6223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8s8EA&#10;AADcAAAADwAAAGRycy9kb3ducmV2LnhtbERPy4rCMBTdC/5DuII7TR3E0WoUcRRd+gJ1d2mubbG5&#10;KU20nfl6sxhweTjv2aIxhXhR5XLLCgb9CARxYnXOqYLzadMbg3AeWWNhmRT8koPFvN2aYaxtzQd6&#10;HX0qQgi7GBVk3pexlC7JyKDr25I4cHdbGfQBVqnUFdYh3BTyK4pG0mDOoSHDklYZJY/j0yjYjsvl&#10;dWf/6rRY37aX/WXyc5p4pbqdZjkF4anxH/G/e6cVDL/D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TPLPBAAAA3AAAAA8AAAAAAAAAAAAAAAAAmAIAAGRycy9kb3du&#10;cmV2LnhtbFBLBQYAAAAABAAEAPUAAACG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 xml:space="preserve">(en heure)  </w:t>
                          </w:r>
                        </w:p>
                      </w:txbxContent>
                    </v:textbox>
                  </v:rect>
                  <v:rect id="Rectangle 127" o:spid="_x0000_s1151" style="position:absolute;left:12731;top:10407;width:76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+ZKMYA&#10;AADcAAAADwAAAGRycy9kb3ducmV2LnhtbESPQWvCQBSE7wX/w/IEb3WjSBtTVxG1mGObCNrbI/ua&#10;hGbfhuzWpP56t1DocZiZb5jVZjCNuFLnassKZtMIBHFhdc2lglP++hiDcB5ZY2OZFPyQg8169LDC&#10;RNue3+ma+VIECLsEFVTet4mUrqjIoJvaljh4n7Yz6IPsSqk77APcNHIeRU/SYM1hocKWdhUVX9m3&#10;UXCM2+0ltbe+bA4fx/PbebnPl16pyXjYvoDwNPj/8F871QoWzz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R+ZKM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129" o:spid="_x0000_s1152" style="position:absolute;left:24866;top:10407;width:28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GixMcA&#10;AADcAAAADwAAAGRycy9kb3ducmV2LnhtbESPT2vCQBTE7wW/w/KE3uqmVqxJXUX8gx5tLKS9PbKv&#10;STD7NmRXk/bTdwuCx2FmfsPMl72pxZVaV1lW8DyKQBDnVldcKPg47Z5mIJxH1lhbJgU/5GC5GDzM&#10;MdG243e6pr4QAcIuQQWl900ipctLMuhGtiEO3rdtDfog20LqFrsAN7UcR9FUGqw4LJTY0Lqk/Jxe&#10;jIL9rFl9HuxvV9Tbr312zOLNKfZKPQ771RsIT72/h2/tg1YweX2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BosTHAAAA3AAAAA8AAAAAAAAAAAAAAAAAmAIAAGRy&#10;cy9kb3ducmV2LnhtbFBLBQYAAAAABAAEAPUAAACM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'</w:t>
                          </w:r>
                        </w:p>
                      </w:txbxContent>
                    </v:textbox>
                  </v:rect>
                  <v:rect id="Rectangle 130" o:spid="_x0000_s1153" style="position:absolute;left:22225;top:10521;width:9017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g6sMUA&#10;AADcAAAADwAAAGRycy9kb3ducmV2LnhtbESPS4vCQBCE74L/YWjBm05cxEfWUcRV9Lg+QPfWZHqT&#10;sJmekBlN9Nc7C4LHoqq+omaLxhTiRpXLLSsY9CMQxInVOacKTsdNbwLCeWSNhWVScCcHi3m7NcNY&#10;25r3dDv4VAQIuxgVZN6XsZQuycig69uSOHi/tjLog6xSqSusA9wU8iOKRtJgzmEhw5JWGSV/h6tR&#10;sJ2Uy8vOPuq0WP9sz9/n6ddx6pXqdprlJwhPjX+HX+2dVjAcD+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aDqw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 xml:space="preserve">Type dopération </w:t>
                          </w:r>
                        </w:p>
                      </w:txbxContent>
                    </v:textbox>
                  </v:rect>
                  <v:rect id="Rectangle 131" o:spid="_x0000_s1154" style="position:absolute;left:29978;top:10407;width:425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SfK8cA&#10;AADcAAAADwAAAGRycy9kb3ducmV2LnhtbESPT2vCQBTE7wW/w/KE3uqmUq1JXUX8gx5tLKS9PbKv&#10;STD7NmRXk/bTdwuCx2FmfsPMl72pxZVaV1lW8DyKQBDnVldcKPg47Z5mIJxH1lhbJgU/5GC5GDzM&#10;MdG243e6pr4QAcIuQQWl900ipctLMuhGtiEO3rdtDfog20LqFrsAN7UcR9FUGqw4LJTY0Lqk/Jxe&#10;jIL9rFl9HuxvV9Tbr312zOLNKfZKPQ771RsIT72/h2/tg1bw8jq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oknyvHAAAA3AAAAA8AAAAAAAAAAAAAAAAAmAIAAGRy&#10;cy9kb3ducmV2LnhtbFBLBQYAAAAABAAEAPUAAACM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 xml:space="preserve">: </w:t>
                          </w:r>
                        </w:p>
                      </w:txbxContent>
                    </v:textbox>
                  </v:rect>
                  <v:rect id="Rectangle 132" o:spid="_x0000_s1155" style="position:absolute;left:31565;top:10407;width:76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YBXMUA&#10;AADcAAAADwAAAGRycy9kb3ducmV2LnhtbESPT4vCMBTE7wt+h/AEb2uqiKvVKKIuevQfqLdH82yL&#10;zUtpou3up98ICx6HmfkNM503phBPqlxuWUGvG4EgTqzOOVVwOn5/jkA4j6yxsEwKfsjBfNb6mGKs&#10;bc17eh58KgKEXYwKMu/LWEqXZGTQdW1JHLybrQz6IKtU6grrADeF7EfRUBrMOSxkWNIyo+R+eBgF&#10;m1G5uGztb50W6+vmvDuPV8exV6rTbhYTEJ4a/w7/t7daweBr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9gFc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133" o:spid="_x0000_s1156" style="position:absolute;left:266;top:13690;width:1016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qkx8YA&#10;AADcAAAADwAAAGRycy9kb3ducmV2LnhtbESPT2vCQBTE74V+h+UVequbltJodBXpH5KjRkG9PbLP&#10;JJh9G7Jbk/bTu4LgcZiZ3zCzxWAacabO1ZYVvI4iEMSF1TWXCrabn5cxCOeRNTaWScEfOVjMHx9m&#10;mGjb85rOuS9FgLBLUEHlfZtI6YqKDLqRbYmDd7SdQR9kV0rdYR/gppFvUfQhDdYcFips6bOi4pT/&#10;GgXpuF3uM/vfl833Id2tdpOvzcQr9fw0LKcgPA3+Hr61M63gPY7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qkx8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 xml:space="preserve">Numéro du Bloc </w:t>
                          </w:r>
                        </w:p>
                      </w:txbxContent>
                    </v:textbox>
                  </v:rect>
                  <v:rect id="Rectangle 134" o:spid="_x0000_s1157" style="position:absolute;left:8667;top:13690;width:426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UwtcEA&#10;AADcAAAADwAAAGRycy9kb3ducmV2LnhtbERPy4rCMBTdC/5DuII7TR3E0WoUcRRd+gJ1d2mubbG5&#10;KU20nfl6sxhweTjv2aIxhXhR5XLLCgb9CARxYnXOqYLzadMbg3AeWWNhmRT8koPFvN2aYaxtzQd6&#10;HX0qQgi7GBVk3pexlC7JyKDr25I4cHdbGfQBVqnUFdYh3BTyK4pG0mDOoSHDklYZJY/j0yjYjsvl&#10;dWf/6rRY37aX/WXyc5p4pbqdZjkF4anxH/G/e6cVDL/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QlMLXBAAAA3AAAAA8AAAAAAAAAAAAAAAAAmAIAAGRycy9kb3du&#10;cmV2LnhtbFBLBQYAAAAABAAEAPUAAACG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 xml:space="preserve">: </w:t>
                          </w:r>
                        </w:p>
                      </w:txbxContent>
                    </v:textbox>
                  </v:rect>
                  <v:rect id="Rectangle 135" o:spid="_x0000_s1158" style="position:absolute;left:12731;top:13690;width:76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mVLsUA&#10;AADcAAAADwAAAGRycy9kb3ducmV2LnhtbESPT2vCQBTE74V+h+UVvNWNRaqJriJV0WP9A+rtkX0m&#10;wezbkF1N6qd3C4LHYWZ+w4ynrSnFjWpXWFbQ60YgiFOrC84U7HfLzyEI55E1lpZJwR85mE7e38aY&#10;aNvwhm5bn4kAYZeggtz7KpHSpTkZdF1bEQfvbGuDPsg6k7rGJsBNKb+i6FsaLDgs5FjRT07pZXs1&#10;ClbDanZc23uTlYvT6vB7iOe72CvV+WhnIxCeWv8KP9trraA/iO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aZUu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136" o:spid="_x0000_s1159" style="position:absolute;left:21126;top:13690;width:10712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ZMlMEA&#10;AADcAAAADwAAAGRycy9kb3ducmV2LnhtbERPy4rCMBTdC/5DuII7TRWR2jGK+ECXjgo6u0tzpy3T&#10;3JQm2urXm8WAy8N5z5etKcWDaldYVjAaRiCIU6sLzhRczrtBDMJ5ZI2lZVLwJAfLRbczx0Tbhr/p&#10;cfKZCCHsElSQe18lUro0J4NuaCviwP3a2qAPsM6krrEJ4aaU4yiaSoMFh4YcK1rnlP6d7kbBPq5W&#10;t4N9NVm5/dlfj9fZ5jzzSvV77eoLhKfWf8T/7oNWMInD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GTJTBAAAA3AAAAA8AAAAAAAAAAAAAAAAAmAIAAGRycy9kb3du&#10;cmV2LnhtbFBLBQYAAAAABAAEAPUAAACG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Charges du bloc :</w:t>
                          </w:r>
                        </w:p>
                      </w:txbxContent>
                    </v:textbox>
                  </v:rect>
                  <v:rect id="Rectangle 137" o:spid="_x0000_s1160" style="position:absolute;left:31565;top:13690;width:3055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rpD8QA&#10;AADcAAAADwAAAGRycy9kb3ducmV2LnhtbESPQYvCMBSE74L/ITxhb5q6yFKrUcRV9OiqoN4ezbMt&#10;Ni+liba7v94sCB6HmfmGmc5bU4oH1a6wrGA4iEAQp1YXnCk4Htb9GITzyBpLy6TglxzMZ93OFBNt&#10;G/6hx95nIkDYJagg975KpHRpTgbdwFbEwbva2qAPss6krrEJcFPKzyj6kgYLDgs5VrTMKb3t70bB&#10;Jq4W5639a7Jyddmcdqfx92H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K6Q/EAAAA3AAAAA8AAAAAAAAAAAAAAAAAmAIAAGRycy9k&#10;b3ducmV2LnhtbFBLBQYAAAAABAAEAPUAAACJ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1524</w:t>
                          </w:r>
                        </w:p>
                      </w:txbxContent>
                    </v:textbox>
                  </v:rect>
                  <v:rect id="Rectangle 138" o:spid="_x0000_s1161" style="position:absolute;left:4197;top:16891;width:5334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h3eMYA&#10;AADcAAAADwAAAGRycy9kb3ducmV2LnhtbESPQWvCQBSE7wX/w/KE3uqmQUqMrhK0Eo+tCra3R/aZ&#10;hGbfhuw2SfvruwXB4zAz3zCrzWga0VPnassKnmcRCOLC6ppLBefT/ikB4TyyxsYyKfghB5v15GGF&#10;qbYDv1N/9KUIEHYpKqi8b1MpXVGRQTezLXHwrrYz6IPsSqk7HALcNDKOohdpsOawUGFL24qKr+O3&#10;UZAnbfZxsL9D2bx+5pe3y2J3WnilHqdjtgThafT38K190A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h3eM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Numéro</w:t>
                          </w:r>
                        </w:p>
                      </w:txbxContent>
                    </v:textbox>
                  </v:rect>
                  <v:rect id="Rectangle 139" o:spid="_x0000_s1162" style="position:absolute;left:15474;top:16891;width:3137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TS48YA&#10;AADcAAAADwAAAGRycy9kb3ducmV2LnhtbESPT2vCQBTE74V+h+UVvNWNVUqM2Yj0D3qsUVBvj+wz&#10;CWbfhuzWxH76bqHgcZiZ3zDpcjCNuFLnassKJuMIBHFhdc2lgv3u8zkG4TyyxsYyKbiRg2X2+JBi&#10;om3PW7rmvhQBwi5BBZX3bSKlKyoy6Ma2JQ7e2XYGfZBdKXWHfYCbRr5E0as0WHNYqLClt4qKS/5t&#10;FKzjdnXc2J++bD5O68PXYf6+m3ulRk/DagHC0+Dv4f/2RiuYxV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1TS48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Nom</w:t>
                          </w:r>
                        </w:p>
                      </w:txbxContent>
                    </v:textbox>
                  </v:rect>
                  <v:rect id="Rectangle 140" o:spid="_x0000_s1163" style="position:absolute;left:23787;top:16891;width:5924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1Kl8YA&#10;AADcAAAADwAAAGRycy9kb3ducmV2LnhtbESPQWvCQBSE7wX/w/KE3ppNi0iM2QTRFj22KtjeHtln&#10;Epp9G7Jbk/rruwXB4zAz3zBZMZpWXKh3jWUFz1EMgri0uuFKwfHw9pSAcB5ZY2uZFPySgyKfPGSY&#10;ajvwB132vhIBwi5FBbX3XSqlK2sy6CLbEQfvbHuDPsi+krrHIcBNK1/ieC4NNhwWauxoXVP5vf8x&#10;CrZJt/rc2etQta9f29P7abE5LLxSj9NxtQThafT38K290wpmy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L1Kl8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categorie</w:t>
                          </w:r>
                        </w:p>
                      </w:txbxContent>
                    </v:textbox>
                  </v:rect>
                  <v:rect id="Rectangle 141" o:spid="_x0000_s1164" style="position:absolute;left:32213;top:16891;width:13037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HvDMYA&#10;AADcAAAADwAAAGRycy9kb3ducmV2LnhtbESPT2vCQBTE74V+h+UVvNWNRUuM2Yj0D3qsUVBvj+wz&#10;CWbfhuzWxH76bqHgcZiZ3zDpcjCNuFLnassKJuMIBHFhdc2lgv3u8zkG4TyyxsYyKbiRg2X2+JBi&#10;om3PW7rmvhQBwi5BBZX3bSKlKyoy6Ma2JQ7e2XYGfZBdKXWHfYCbRr5E0as0WHNYqLClt4qKS/5t&#10;FKzjdnXc2J++bD5O68PXYf6+m3ulRk/DagHC0+Dv4f/2RiuYxj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/HvDM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cout horaire majore</w:t>
                          </w:r>
                        </w:p>
                      </w:txbxContent>
                    </v:textbox>
                  </v:rect>
                  <v:rect id="Rectangle 142" o:spid="_x0000_s1165" style="position:absolute;left:5676;top:18446;width:1531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Nxe8UA&#10;AADcAAAADwAAAGRycy9kb3ducmV2LnhtbESPT4vCMBTE78J+h/AWvGmqiNRqFNl10aN/FtTbo3m2&#10;xealNFlb/fRGEPY4zMxvmNmiNaW4Ue0KywoG/QgEcWp1wZmC38NPLwbhPLLG0jIpuJODxfyjM8NE&#10;24Z3dNv7TAQIuwQV5N5XiZQuzcmg69uKOHgXWxv0QdaZ1DU2AW5KOYyisTRYcFjIsaKvnNLr/s8o&#10;WMfV8rSxjyYrV+f1cXucfB8mXqnuZ7ucgvDU+v/wu73RCkbx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I3F7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38</w:t>
                          </w:r>
                        </w:p>
                      </w:txbxContent>
                    </v:textbox>
                  </v:rect>
                  <v:rect id="Rectangle 143" o:spid="_x0000_s1166" style="position:absolute;left:14668;top:18446;width:475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/U4MYA&#10;AADcAAAADwAAAGRycy9kb3ducmV2LnhtbESPT2vCQBTE74V+h+UVvNWNRWyM2Yj0D3qsUVBvj+wz&#10;CWbfhuzWxH76bqHgcZiZ3zDpcjCNuFLnassKJuMIBHFhdc2lgv3u8zkG4TyyxsYyKbiRg2X2+JBi&#10;om3PW7rmvhQBwi5BBZX3bSKlKyoy6Ma2JQ7e2XYGfZBdKXWHfYCbRr5E0UwarDksVNjSW0XFJf82&#10;CtZxuzpu7E9fNh+n9eHrMH/fzb1So6dhtQDhafD38H97oxVM4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/U4M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RIEUX</w:t>
                          </w:r>
                        </w:p>
                      </w:txbxContent>
                    </v:textbox>
                  </v:rect>
                  <v:rect id="Rectangle 144" o:spid="_x0000_s1167" style="position:absolute;left:25615;top:18446;width:1023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BAksEA&#10;AADcAAAADwAAAGRycy9kb3ducmV2LnhtbERPy4rCMBTdC/5DuII7TRWR2jGK+ECXjgo6u0tzpy3T&#10;3JQm2urXm8WAy8N5z5etKcWDaldYVjAaRiCIU6sLzhRczrtBDMJ5ZI2lZVLwJAfLRbczx0Tbhr/p&#10;cfKZCCHsElSQe18lUro0J4NuaCviwP3a2qAPsM6krrEJ4aaU4yiaSoMFh4YcK1rnlP6d7kbBPq5W&#10;t4N9NVm5/dlfj9fZ5jzz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wQJLBAAAA3AAAAA8AAAAAAAAAAAAAAAAAmAIAAGRycy9kb3du&#10;cmV2LnhtbFBLBQYAAAAABAAEAPUAAACG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rect>
                  <v:rect id="Rectangle 145" o:spid="_x0000_s1168" style="position:absolute;left:36652;top:18446;width:153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zlCcUA&#10;AADcAAAADwAAAGRycy9kb3ducmV2LnhtbESPT2vCQBTE74LfYXmCN90oUpLoKuIf9Gi1YL09sq9J&#10;aPZtyK4m9tO7hUKPw8z8hlmsOlOJBzWutKxgMo5AEGdWl5wr+LjsRzEI55E1VpZJwZMcrJb93gJT&#10;bVt+p8fZ5yJA2KWooPC+TqV0WUEG3djWxMH7so1BH2STS91gG+CmktMoepMGSw4LBda0KSj7Pt+N&#10;gkNcrz+P9qfNq93tcD1dk+0l8UoNB916DsJT5//Df+2jVjCLE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vOUJ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40</w:t>
                          </w:r>
                        </w:p>
                      </w:txbxContent>
                    </v:textbox>
                  </v:rect>
                  <v:rect id="Rectangle 146" o:spid="_x0000_s1169" style="position:absolute;left:5676;top:20091;width:1531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/aScEA&#10;AADcAAAADwAAAGRycy9kb3ducmV2LnhtbERPy4rCMBTdC/5DuII7TRUR2zGK+ECXjgo6u0tzpy3T&#10;3JQm2urXm8WAy8N5z5etKcWDaldYVjAaRiCIU6sLzhRczrvBDITzyBpLy6TgSQ6Wi25njom2DX/T&#10;4+QzEULYJagg975KpHRpTgbd0FbEgfu1tUEfYJ1JXWMTwk0px1E0lQYLDg05VrTOKf073Y2C/axa&#10;3Q721WTl9md/PV7jzTn2SvV77eoLhKfWf8T/7oNWMInD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f2knBAAAA3AAAAA8AAAAAAAAAAAAAAAAAmAIAAGRycy9kb3du&#10;cmV2LnhtbFBLBQYAAAAABAAEAPUAAACG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40</w:t>
                          </w:r>
                        </w:p>
                      </w:txbxContent>
                    </v:textbox>
                  </v:rect>
                  <v:rect id="Rectangle 147" o:spid="_x0000_s1170" style="position:absolute;left:13646;top:20091;width:728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/0sQA&#10;AADcAAAADwAAAGRycy9kb3ducmV2LnhtbESPQYvCMBSE74L/ITxhb5q6yGKrUcRV9OiqoN4ezbMt&#10;Ni+liba7v94sCB6HmfmGmc5bU4oH1a6wrGA4iEAQp1YXnCk4Htb9MQjnkTWWlknBLzmYz7qdKSba&#10;NvxDj73PRICwS1BB7n2VSOnSnAy6ga2Ig3e1tUEfZJ1JXWMT4KaUn1H0JQ0WHBZyrGiZU3rb342C&#10;zbhanLf2r8nK1WVz2p3i70P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Tf9LEAAAA3AAAAA8AAAAAAAAAAAAAAAAAmAIAAGRycy9k&#10;b3ducmV2LnhtbFBLBQYAAAAABAAEAPUAAACJ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BARNARD</w:t>
                          </w:r>
                        </w:p>
                      </w:txbxContent>
                    </v:textbox>
                  </v:rect>
                  <v:rect id="Rectangle 148" o:spid="_x0000_s1171" style="position:absolute;left:25615;top:20091;width:1023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HhpcYA&#10;AADcAAAADwAAAGRycy9kb3ducmV2LnhtbESPQWvCQBSE7wX/w/KE3uqmQYqJriJaSY5tFGxvj+wz&#10;Cc2+DdmtSfvruwXB4zAz3zCrzWhacaXeNZYVPM8iEMSl1Q1XCk7Hw9MChPPIGlvLpOCHHGzWk4cV&#10;ptoO/E7XwlciQNilqKD2vkuldGVNBt3MdsTBu9jeoA+yr6TucQhw08o4il6kwYbDQo0d7Woqv4pv&#10;oyBbdNuP3P4OVfv6mZ3fzsn+mHilHqfjdgnC0+jv4Vs71w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cHhpc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rect>
                  <v:rect id="Rectangle 149" o:spid="_x0000_s1172" style="position:absolute;left:36652;top:20091;width:153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1EPs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vAd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jUQ+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24</w:t>
                          </w:r>
                        </w:p>
                      </w:txbxContent>
                    </v:textbox>
                  </v:rect>
                  <v:rect id="Rectangle 150" o:spid="_x0000_s1173" style="position:absolute;left:5676;top:21888;width:1531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TcSsUA&#10;AADcAAAADwAAAGRycy9kb3ducmV2LnhtbESPT4vCMBTE78J+h/AWvGmqyGKrUWRX0aN/FtTbo3m2&#10;xealNNHW/fRGEPY4zMxvmOm8NaW4U+0KywoG/QgEcWp1wZmC38OqNwbhPLLG0jIpeJCD+eyjM8VE&#10;24Z3dN/7TAQIuwQV5N5XiZQuzcmg69uKOHgXWxv0QdaZ1DU2AW5KOYyiL2mw4LCQY0XfOaXX/c0o&#10;WI+rxWlj/5qsXJ7Xx+0x/jnEXqnuZ7uYgPDU+v/wu73RCkbx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ZNxK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26</w:t>
                          </w:r>
                        </w:p>
                      </w:txbxContent>
                    </v:textbox>
                  </v:rect>
                  <v:rect id="Rectangle 151" o:spid="_x0000_s1174" style="position:absolute;left:14478;top:21888;width:5251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50cUA&#10;AADcAAAADwAAAGRycy9kb3ducmV2LnhtbESPT2vCQBTE74V+h+UVvNWNxYqJriJV0WP9A+rtkX0m&#10;wezbkF1N6qd3C4LHYWZ+w4ynrSnFjWpXWFbQ60YgiFOrC84U7HfLzyEI55E1lpZJwR85mE7e38aY&#10;aNvwhm5bn4kAYZeggtz7KpHSpTkZdF1bEQfvbGuDPsg6k7rGJsBNKb+iaCANFhwWcqzoJ6f0sr0a&#10;BathNTuu7b3JysVpdfg9xPNd7JXqfLSzEQhPrX+Fn+21VtCPv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KHnR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KNOCK</w:t>
                          </w:r>
                        </w:p>
                      </w:txbxContent>
                    </v:textbox>
                  </v:rect>
                  <v:rect id="Rectangle 152" o:spid="_x0000_s1175" style="position:absolute;left:25615;top:21888;width:1023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rnpsUA&#10;AADcAAAADwAAAGRycy9kb3ducmV2LnhtbESPT4vCMBTE78J+h/AWvGmqiNhqFNl10aN/FtTbo3m2&#10;xealNFlb/fRGEPY4zMxvmNmiNaW4Ue0KywoG/QgEcWp1wZmC38NPbwLCeWSNpWVScCcHi/lHZ4aJ&#10;tg3v6Lb3mQgQdgkqyL2vEildmpNB17cVcfAutjbog6wzqWtsAtyUchhFY2mw4LCQY0VfOaXX/Z9R&#10;sJ5Uy9PGPpqsXJ3Xx+0x/j7EXqnuZ7ucgvDU+v/wu73RCkbx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+uem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rect>
                  <v:rect id="Rectangle 153" o:spid="_x0000_s1176" style="position:absolute;left:36652;top:21888;width:153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ZCPcUA&#10;AADcAAAADwAAAGRycy9kb3ducmV2LnhtbESPT2vCQBTE74V+h+UVvNWNRaqJriJV0WP9A+rtkX0m&#10;wezbkF1N6qd3C4LHYWZ+w4ynrSnFjWpXWFbQ60YgiFOrC84U7HfLzyEI55E1lpZJwR85mE7e38aY&#10;aNvwhm5bn4kAYZeggtz7KpHSpTkZdF1bEQfvbGuDPsg6k7rGJsBNKb+i6FsaLDgs5FjRT07pZXs1&#10;ClbDanZc23uTlYvT6vB7iOe72CvV+WhnIxCeWv8KP9trraAfD+D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tkI9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73</w:t>
                          </w:r>
                        </w:p>
                      </w:txbxContent>
                    </v:textbox>
                  </v:rect>
                  <v:rect id="Rectangle 154" o:spid="_x0000_s1177" style="position:absolute;left:5676;top:23774;width:1531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nWT8EA&#10;AADcAAAADwAAAGRycy9kb3ducmV2LnhtbERPy4rCMBTdC/5DuII7TRUR2zGK+ECXjgo6u0tzpy3T&#10;3JQm2urXm8WAy8N5z5etKcWDaldYVjAaRiCIU6sLzhRczrvBDITzyBpLy6TgSQ6Wi25njom2DX/T&#10;4+QzEULYJagg975KpHRpTgbd0FbEgfu1tUEfYJ1JXWMTwk0px1E0lQYLDg05VrTOKf073Y2C/axa&#10;3Q721WTl9md/PV7jzTn2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p1k/BAAAA3AAAAA8AAAAAAAAAAAAAAAAAmAIAAGRycy9kb3du&#10;cmV2LnhtbFBLBQYAAAAABAAEAPUAAACG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30</w:t>
                          </w:r>
                        </w:p>
                      </w:txbxContent>
                    </v:textbox>
                  </v:rect>
                  <v:rect id="Rectangle 155" o:spid="_x0000_s1178" style="position:absolute;left:14128;top:23774;width:6103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Vz1MQA&#10;AADcAAAADwAAAGRycy9kb3ducmV2LnhtbESPT4vCMBTE78J+h/AEb5oqy2KrUWR10aP/QL09mmdb&#10;bF5KE23dT2+EhT0OM/MbZjpvTSkeVLvCsoLhIAJBnFpdcKbgePjpj0E4j6yxtEwKnuRgPvvoTDHR&#10;tuEdPfY+EwHCLkEFufdVIqVLczLoBrYiDt7V1gZ9kHUmdY1NgJtSjqLoSxosOCzkWNF3TultfzcK&#10;1uNqcd7Y3yYrV5f1aXuKl4fYK9XrtosJCE+t/w//tTdawWccw/tMOAJy9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lc9TEAAAA3AAAAA8AAAAAAAAAAAAAAAAAmAIAAGRycy9k&#10;b3ducmV2LnhtbFBLBQYAAAAABAAEAPUAAACJ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CABROL</w:t>
                          </w:r>
                        </w:p>
                      </w:txbxContent>
                    </v:textbox>
                  </v:rect>
                  <v:rect id="Rectangle 156" o:spid="_x0000_s1179" style="position:absolute;left:25615;top:23774;width:1023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RAU8MA&#10;AADcAAAADwAAAGRycy9kb3ducmV2LnhtbERPTWvCQBC9F/wPywi91Y1Ci8ZsRLQlOdZYsN6G7DQJ&#10;zc6G7DZJ++u7B8Hj430nu8m0YqDeNZYVLBcRCOLS6oYrBR/nt6c1COeRNbaWScEvOdils4cEY21H&#10;PtFQ+EqEEHYxKqi972IpXVmTQbewHXHgvmxv0AfYV1L3OIZw08pVFL1Igw2Hhho7OtRUfhc/RkG2&#10;7vafuf0bq/b1ml3eL5vjeeOVepxP+y0IT5O/i2/uXCt4jsL8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LRAU8MAAADcAAAADwAAAAAAAAAAAAAAAACYAgAAZHJzL2Rv&#10;d25yZXYueG1sUEsFBgAAAAAEAAQA9QAAAIg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rect>
                  <v:rect id="Rectangle 157" o:spid="_x0000_s1180" style="position:absolute;left:36652;top:23774;width:153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jlyMUA&#10;AADcAAAADwAAAGRycy9kb3ducmV2LnhtbESPQWvCQBSE74L/YXlCb2aTgqKpq4it6LFVIe3tkX1N&#10;gtm3IbtNUn99tyB4HGbmG2a1GUwtOmpdZVlBEsUgiHOrKy4UXM776QKE88gaa8uk4JccbNbj0QpT&#10;bXv+oO7kCxEg7FJUUHrfpFK6vCSDLrINcfC+bWvQB9kWUrfYB7ip5XMcz6XBisNCiQ3tSsqvpx+j&#10;4LBotp9He+uL+u3rkL1ny9fz0iv1NBm2LyA8Df4RvrePWsEsTuD/TD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+OXI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24</w:t>
                          </w:r>
                        </w:p>
                      </w:txbxContent>
                    </v:textbox>
                  </v:rect>
                  <v:rect id="Rectangle 158" o:spid="_x0000_s1181" style="position:absolute;left:36328;top:30899;width:2292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p7v8YA&#10;AADcAAAADwAAAGRycy9kb3ducmV2LnhtbESPT2vCQBTE7wW/w/KE3pqNAYumriL+QY+tCmlvj+xr&#10;Esy+Ddk1SfvpuwXB4zAzv2EWq8HUoqPWVZYVTKIYBHFudcWFgst5/zID4TyyxtoyKfghB6vl6GmB&#10;qbY9f1B38oUIEHYpKii9b1IpXV6SQRfZhjh437Y16INsC6lb7APc1DKJ41dpsOKwUGJDm5Ly6+lm&#10;FBxmzfrzaH/7ot59HbL3bL49z71Sz+Nh/QbC0+Af4Xv7qBVM4w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yp7v8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161</w:t>
                          </w:r>
                        </w:p>
                      </w:txbxContent>
                    </v:textbox>
                  </v:rect>
                  <v:rect id="Rectangle 159" o:spid="_x0000_s1182" style="position:absolute;left:36328;top:34182;width:2292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eJMUA&#10;AADcAAAADwAAAGRycy9kb3ducmV2LnhtbESPS4vCQBCE7wv7H4Ze8LZOVnHR6CjiAz36AvXWZNok&#10;bKYnZEYT/fWOsOCxqKqvqNGkMYW4UeVyywp+2hEI4sTqnFMFh/3yuw/CeWSNhWVScCcHk/Hnxwhj&#10;bWve0m3nUxEg7GJUkHlfxlK6JCODrm1L4uBdbGXQB1mlUldYB7gpZCeKfqXBnMNChiXNMkr+dlej&#10;YNUvp6e1fdRpsTivjpvjYL4feKVaX810CMJT49/h//ZaK+hFX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Zt4k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322</w:t>
                          </w:r>
                        </w:p>
                      </w:txbxContent>
                    </v:textbox>
                  </v:rect>
                  <v:rect id="Rectangle 160" o:spid="_x0000_s1183" style="position:absolute;left:36328;top:35820;width:2292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9GUMUA&#10;AADcAAAADwAAAGRycy9kb3ducmV2LnhtbESPS4vCQBCE7wv7H4Ze8LZOVnTR6CjiAz36AvXWZNok&#10;bKYnZEYT/fWOsOCxqKqvqNGkMYW4UeVyywp+2hEI4sTqnFMFh/3yuw/CeWSNhWVScCcHk/Hnxwhj&#10;bWve0m3nUxEg7GJUkHlfxlK6JCODrm1L4uBdbGXQB1mlUldYB7gpZCeKfqXBnMNChiXNMkr+dlej&#10;YNUvp6e1fdRpsTivjpvjYL4feKVaX810CMJT49/h//ZaK+hFX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0ZQ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686</w:t>
                          </w:r>
                        </w:p>
                      </w:txbxContent>
                    </v:textbox>
                  </v:rect>
                  <v:rect id="Rectangle 161" o:spid="_x0000_s1184" style="position:absolute;left:36029;top:39103;width:3055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Pjy8UA&#10;AADcAAAADwAAAGRycy9kb3ducmV2LnhtbESPQWvCQBSE7wX/w/KE3pqNhYimriJa0WOrQtrbI/ua&#10;BLNvQ3ZNUn99tyB4HGbmG2axGkwtOmpdZVnBJIpBEOdWV1woOJ92LzMQziNrrC2Tgl9ysFqOnhaY&#10;atvzJ3VHX4gAYZeigtL7JpXS5SUZdJFtiIP3Y1uDPsi2kLrFPsBNLV/jeCoNVhwWSmxoU1J+OV6N&#10;gv2sWX8d7K0v6vfvffaRzbenuVfqeTys30B4GvwjfG8ftIIkTuD/TDg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+PL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2532</w:t>
                          </w:r>
                        </w:p>
                      </w:txbxContent>
                    </v:textbox>
                  </v:rect>
                  <v:rect id="Rectangle 162" o:spid="_x0000_s1185" style="position:absolute;left:323;top:158;width:1358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F9vMUA&#10;AADcAAAADwAAAGRycy9kb3ducmV2LnhtbESPQWvCQBSE74X+h+UVequbFioaswlBW/RoVVBvj+wz&#10;Cc2+Ddmtif56tyB4HGbmGybJBtOIM3WutqzgfRSBIC6srrlUsNt+v01AOI+ssbFMCi7kIEufnxKM&#10;te35h84bX4oAYRejgsr7NpbSFRUZdCPbEgfvZDuDPsiulLrDPsBNIz+iaCwN1hwWKmxpXlHxu/kz&#10;CpaTNj+s7LUvm6/jcr/eTxfbqVfq9WXIZyA8Df4RvrdXWsFnNIb/M+EIy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EX28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color w:val="000000"/>
                              <w:szCs w:val="24"/>
                              <w:lang w:val="en-US"/>
                            </w:rPr>
                            <w:t xml:space="preserve">Clinique Gräfenberg </w:t>
                          </w:r>
                        </w:p>
                      </w:txbxContent>
                    </v:textbox>
                  </v:rect>
                  <v:rect id="Rectangle 163" o:spid="_x0000_s1186" style="position:absolute;left:26911;top:2203;width:7620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3YJ8UA&#10;AADcAAAADwAAAGRycy9kb3ducmV2LnhtbESPS4vCQBCE7wv7H4Ze8LZOVtDV6CjiAz36AvXWZNok&#10;bKYnZEYT/fWOsOCxqKqvqNGkMYW4UeVyywp+2hEI4sTqnFMFh/3yuw/CeWSNhWVScCcHk/Hnxwhj&#10;bWve0m3nUxEg7GJUkHlfxlK6JCODrm1L4uBdbGXQB1mlUldYB7gpZCeKetJgzmEhw5JmGSV/u6tR&#10;sOqX09PaPuq0WJxXx81xMN8PvFKtr2Y6BOGp8e/wf3utFXSjX3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XdgnxQAAANwAAAAPAAAAAAAAAAAAAAAAAJgCAABkcnMv&#10;ZG93bnJldi54bWxQSwUGAAAAAAQABAD1AAAAig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Numéro de l</w:t>
                          </w:r>
                        </w:p>
                      </w:txbxContent>
                    </v:textbox>
                  </v:rect>
                  <v:rect id="Rectangle 164" o:spid="_x0000_s1187" style="position:absolute;left:32937;top:2203;width:279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JMVcMA&#10;AADcAAAADwAAAGRycy9kb3ducmV2LnhtbERPTWvCQBC9F/wPywi91Y1Ci8ZsRLQlOdZYsN6G7DQJ&#10;zc6G7DZJ++u7B8Hj430nu8m0YqDeNZYVLBcRCOLS6oYrBR/nt6c1COeRNbaWScEvOdils4cEY21H&#10;PtFQ+EqEEHYxKqi972IpXVmTQbewHXHgvmxv0AfYV1L3OIZw08pVFL1Igw2Hhho7OtRUfhc/RkG2&#10;7vafuf0bq/b1ml3eL5vjeeOVepxP+y0IT5O/i2/uXCt4jsLa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JMVcMAAADcAAAADwAAAAAAAAAAAAAAAACYAgAAZHJzL2Rv&#10;d25yZXYueG1sUEsFBgAAAAAEAAQA9QAAAIg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'</w:t>
                          </w:r>
                        </w:p>
                      </w:txbxContent>
                    </v:textbox>
                  </v:rect>
                  <v:rect id="Rectangle 165" o:spid="_x0000_s1188" style="position:absolute;left:33153;top:2203;width:7366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7pzsYA&#10;AADcAAAADwAAAGRycy9kb3ducmV2LnhtbESPT2vCQBTE70K/w/KE3nRjocVE1xD6h+RoVVBvj+wz&#10;CWbfhuzWpP30bqHQ4zAzv2HW6WhacaPeNZYVLOYRCOLS6oYrBYf9x2wJwnlkja1lUvBNDtLNw2SN&#10;ibYDf9Jt5ysRIOwSVFB73yVSurImg25uO+LgXWxv0AfZV1L3OAS4aeVTFL1Igw2HhRo7eq2pvO6+&#10;jIJ82WWnwv4MVft+zo/bY/y2j71Sj9MxW4HwNPr/8F+70Aqeoxh+z4Qj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7pzs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 xml:space="preserve">intervention </w:t>
                          </w:r>
                        </w:p>
                      </w:txbxContent>
                    </v:textbox>
                  </v:rect>
                  <v:rect id="Rectangle 166" o:spid="_x0000_s1189" style="position:absolute;left:39236;top:2203;width:426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3WjsIA&#10;AADcAAAADwAAAGRycy9kb3ducmV2LnhtbERPTWvCQBC9C/6HZQredGPBkkRXEavo0SYF29uQHZPQ&#10;7GzIrib217uHQo+P973aDKYRd+pcbVnBfBaBIC6srrlU8JkfpjEI55E1NpZJwYMcbNbj0QpTbXv+&#10;oHvmSxFC2KWooPK+TaV0RUUG3cy2xIG72s6gD7Arpe6wD+Gmka9R9CYN1hwaKmxpV1Hxk92MgmPc&#10;br9O9rcvm/338XK+JO954pWavAzbJQhPg/8X/7lPWsFiHuaH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bdaOwgAAANwAAAAPAAAAAAAAAAAAAAAAAJgCAABkcnMvZG93&#10;bnJldi54bWxQSwUGAAAAAAQABAD1AAAAhwMAAAAA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 xml:space="preserve">: </w:t>
                          </w:r>
                        </w:p>
                      </w:txbxContent>
                    </v:textbox>
                  </v:rect>
                  <v:rect id="Rectangle 167" o:spid="_x0000_s1190" style="position:absolute;left:39878;top:2203;width:3816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FzFcQA&#10;AADcAAAADwAAAGRycy9kb3ducmV2LnhtbESPQYvCMBSE74L/ITxhb5p2wUWrUcRV9OiqoN4ezbMt&#10;Ni+liba7v94sCB6HmfmGmc5bU4oH1a6wrCAeRCCIU6sLzhQcD+v+CITzyBpLy6TglxzMZ93OFBNt&#10;G/6hx95nIkDYJagg975KpHRpTgbdwFbEwbva2qAPss6krrEJcFPKzyj6kgYLDgs5VrTMKb3t70bB&#10;ZlQtzlv712Tl6rI57U7j78PYK/XRaxcTEJ5a/w6/2lutYBj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hcxXEAAAA3AAAAA8AAAAAAAAAAAAAAAAAmAIAAGRycy9k&#10;b3ducmV2LnhtbFBLBQYAAAAABAAEAPUAAACJ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i/>
                              <w:iCs/>
                              <w:color w:val="FF0000"/>
                              <w:lang w:val="en-US"/>
                            </w:rPr>
                            <w:t>12477</w:t>
                          </w:r>
                        </w:p>
                      </w:txbxContent>
                    </v:textbox>
                  </v:rect>
                  <v:rect id="Rectangle 168" o:spid="_x0000_s1191" style="position:absolute;left:266;top:5568;width:692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PtYsQA&#10;AADcAAAADwAAAGRycy9kb3ducmV2LnhtbESPQYvCMBSE74L/ITxhb5oqKFqNIrqix10rqLdH82yL&#10;zUtpsrbrr98sCB6HmfmGWaxaU4oH1a6wrGA4iEAQp1YXnCk4Jbv+FITzyBpLy6Tglxyslt3OAmNt&#10;G/6mx9FnIkDYxagg976KpXRpTgbdwFbEwbvZ2qAPss6krrEJcFPKURRNpMGCw0KOFW1ySu/HH6Ng&#10;P63Wl4N9Nln5ed2fv86zbTLzSn302vUchKfWv8Ov9kErGA9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7z7WLEAAAA3AAAAA8AAAAAAAAAAAAAAAAAmAIAAGRycy9k&#10;b3ducmV2LnhtbFBLBQYAAAAABAAEAPUAAACJAwAAAAA=&#10;" filled="f" stroked="f">
                    <v:textbox inset="0,0,0,0">
                      <w:txbxContent>
                        <w:p w:rsidR="008E07D8" w:rsidRDefault="008E07D8" w:rsidP="008E07D8"/>
                      </w:txbxContent>
                    </v:textbox>
                  </v:rect>
                  <v:rect id="Rectangle 169" o:spid="_x0000_s1192" style="position:absolute;left:266;top:39103;width:9398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9I+cYA&#10;AADcAAAADwAAAGRycy9kb3ducmV2LnhtbESPQWvCQBSE7wX/w/IEb3Wj0hJTVxG1mGObCNrbI/ua&#10;hGbfhuzWpP56t1DocZiZb5jVZjCNuFLnassKZtMIBHFhdc2lglP++hiDcB5ZY2OZFPyQg8169LDC&#10;RNue3+ma+VIECLsEFVTet4mUrqjIoJvaljh4n7Yz6IPsSqk77APcNHIeRc/SYM1hocKWdhUVX9m3&#10;UXCM2+0ltbe+bA4fx/PbebnPl16pyXjYvoDwNPj/8F871QqeZg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b9I+c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Coût de revient</w:t>
                          </w:r>
                        </w:p>
                      </w:txbxContent>
                    </v:textbox>
                  </v:rect>
                  <v:rect id="Rectangle 170" o:spid="_x0000_s1193" style="position:absolute;left:16789;top:15328;width:12116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bQjcYA&#10;AADcAAAADwAAAGRycy9kb3ducmV2LnhtbESPQWvCQBSE7wX/w/IEb3Wj2BJTVxG1mGObCNrbI/ua&#10;hGbfhuzWpP56t1DocZiZb5jVZjCNuFLnassKZtMIBHFhdc2lglP++hiDcB5ZY2OZFPyQg8169LDC&#10;RNue3+ma+VIECLsEFVTet4mUrqjIoJvaljh4n7Yz6IPsSqk77APcNHIeRc/SYM1hocKWdhUVX9m3&#10;UXCM2+0ltbe+bA4fx/PbebnPl16pyXjYvoDwNPj/8F871QqeZg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lbQjc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b/>
                              <w:bCs/>
                              <w:color w:val="000000"/>
                              <w:lang w:val="en-US"/>
                            </w:rPr>
                            <w:t>INTERVENANTS</w:t>
                          </w:r>
                        </w:p>
                      </w:txbxContent>
                    </v:textbox>
                  </v:rect>
                  <v:rect id="Rectangle 171" o:spid="_x0000_s1194" style="position:absolute;left:266;top:30899;width:32347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p1FsQA&#10;AADcAAAADwAAAGRycy9kb3ducmV2LnhtbESPQYvCMBSE74L/ITxhb5q64KJdo4iu6FGtoHt7NM+2&#10;2LyUJtru/nojCB6HmfmGmc5bU4o71a6wrGA4iEAQp1YXnCk4Juv+GITzyBpLy6TgjxzMZ93OFGNt&#10;G97T/eAzESDsYlSQe1/FUro0J4NuYCvi4F1sbdAHWWdS19gEuCnlZxR9SYMFh4UcK1rmlF4PN6Ng&#10;M64W5639b7Ly53dz2p0mq2TilfrotYtvEJ5a/w6/2lutYDQcwf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adRbEAAAA3AAAAA8AAAAAAAAAAAAAAAAAmAIAAGRycy9k&#10;b3ducmV2LnhtbFBLBQYAAAAABAAEAPUAAACJ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COUT PERSONNEL HORAIRE MAJORE TOTAL</w:t>
                          </w:r>
                        </w:p>
                      </w:txbxContent>
                    </v:textbox>
                  </v:rect>
                  <v:rect id="Rectangle 172" o:spid="_x0000_s1195" style="position:absolute;left:266;top:34182;width:11176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jrYcQA&#10;AADcAAAADwAAAGRycy9kb3ducmV2LnhtbESPQYvCMBSE74L/ITzBm6YuKFqNIrqiR1cF9fZonm2x&#10;eSlNtNVfbxYW9jjMzDfMbNGYQjypcrllBYN+BII4sTrnVMHpuOmNQTiPrLGwTApe5GAxb7dmGGtb&#10;8w89Dz4VAcIuRgWZ92UspUsyMuj6tiQO3s1WBn2QVSp1hXWAm0J+RdFIGsw5LGRY0iqj5H54GAXb&#10;cbm87Oy7Tovv6/a8P0/Wx4lXqttpllMQnhr/H/5r77SC4WAE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I62HEAAAA3AAAAA8AAAAAAAAAAAAAAAAAmAIAAGRycy9k&#10;b3ducmV2LnhtbFBLBQYAAAAABAAEAPUAAACJAwAAAAA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Coût du personnel</w:t>
                          </w:r>
                        </w:p>
                      </w:txbxContent>
                    </v:textbox>
                  </v:rect>
                  <v:rect id="Rectangle 173" o:spid="_x0000_s1196" style="position:absolute;left:266;top:35820;width:10243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RO+sYA&#10;AADcAAAADwAAAGRycy9kb3ducmV2LnhtbESPQWvCQBSE7wX/w/IEb3WjYBtTVxG1mGObCNrbI/ua&#10;hGbfhuzWpP56t1DocZiZb5jVZjCNuFLnassKZtMIBHFhdc2lglP++hiDcB5ZY2OZFPyQg8169LDC&#10;RNue3+ma+VIECLsEFVTet4mUrqjIoJvaljh4n7Yz6IPsSqk77APcNHIeRU/SYM1hocKWdhUVX9m3&#10;UXCM2+0ltbe+bA4fx/PbebnPl16pyXjYvoDwNPj/8F871QoWs2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oRO+sYAAADcAAAADwAAAAAAAAAAAAAAAACYAgAAZHJz&#10;L2Rvd25yZXYueG1sUEsFBgAAAAAEAAQA9QAAAIsDAAAAAA==&#10;" filled="f" stroked="f">
                    <v:textbox inset="0,0,0,0">
                      <w:txbxContent>
                        <w:p w:rsidR="008E07D8" w:rsidRDefault="008E07D8" w:rsidP="008E07D8">
                          <w:r>
                            <w:rPr>
                              <w:color w:val="000000"/>
                              <w:lang w:val="en-US"/>
                            </w:rPr>
                            <w:t>Coût du matériel</w:t>
                          </w:r>
                        </w:p>
                      </w:txbxContent>
                    </v:textbox>
                  </v:rect>
                  <v:line id="Line 174" o:spid="_x0000_s1197" style="position:absolute;visibility:visible;mso-wrap-style:square" from="31299,16833" to="31299,38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ZIQsIAAADcAAAADwAAAGRycy9kb3ducmV2LnhtbERPyWrDMBC9F/IPYgq5NbILTh03Sgil&#10;wc2t2aDHwZraItbIWKrt/n10KPT4ePt6O9lWDNR741hBukhAEFdOG64VXM77pxyED8gaW8ek4Jc8&#10;bDezhzUW2o18pOEUahFD2BeooAmhK6T0VUMW/cJ1xJH7dr3FEGFfS93jGMNtK5+TZCktGo4NDXb0&#10;1lB1O/1YBeZzWWaHl+vqKt/LkH7lt9zYi1Lzx2n3CiLQFP7Ff+4PrSBL49p4Jh4Bub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qZIQsIAAADcAAAADwAAAAAAAAAAAAAA&#10;AAChAgAAZHJzL2Rvd25yZXYueG1sUEsFBgAAAAAEAAQA+QAAAJADAAAAAA==&#10;" strokeweight="0"/>
                  <v:rect id="Rectangle 175" o:spid="_x0000_s1198" style="position:absolute;left:31299;top:16833;width:108;height:22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HAdMYA&#10;AADcAAAADwAAAGRycy9kb3ducmV2LnhtbESPT2sCMRTE7wW/Q3hCbzWrVNHVKCoUein476C35+a5&#10;u7h5WZNUVz+9EQo9DjPzG2Yya0wlruR8aVlBt5OAIM6sLjlXsNt+fQxB+ICssbJMCu7kYTZtvU0w&#10;1fbGa7puQi4ihH2KCooQ6lRKnxVk0HdsTRy9k3UGQ5Qul9rhLcJNJXtJMpAGS44LBda0LCg7b36N&#10;gsVouLisPvnnsT4e6LA/nvs9lyj13m7mYxCBmvAf/mt/awX97gheZ+IRkN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8HAdMYAAADcAAAADwAAAAAAAAAAAAAAAACYAgAAZHJz&#10;L2Rvd25yZXYueG1sUEsFBgAAAAAEAAQA9QAAAIsDAAAAAA==&#10;" fillcolor="black" stroked="f"/>
                  <v:line id="Line 176" o:spid="_x0000_s1199" style="position:absolute;visibility:visible;mso-wrap-style:square" from="43326,107" to="43326,38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yO+c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41G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uvI75wQAAANwAAAAPAAAAAAAAAAAAAAAA&#10;AKECAABkcnMvZG93bnJldi54bWxQSwUGAAAAAAQABAD5AAAAjwMAAAAA&#10;" strokeweight="0"/>
                  <v:rect id="Rectangle 177" o:spid="_x0000_s1200" style="position:absolute;left:43326;top:107;width:108;height:38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sGz8YA&#10;AADcAAAADwAAAGRycy9kb3ducmV2LnhtbESPT2sCMRTE74LfITyhN8261KKrUbRQ8CL4p4d6e26e&#10;u4ubl22S6rafvhEEj8PM/IaZLVpTiys5X1lWMBwkIIhzqysuFHwePvpjED4ga6wtk4Jf8rCYdzsz&#10;zLS98Y6u+1CICGGfoYIyhCaT0uclGfQD2xBH72ydwRClK6R2eItwU8s0Sd6kwYrjQokNvZeUX/Y/&#10;RsFqMl59b19587c7Hen4dbqMUpco9dJrl1MQgdrwDD/aa61glA7hfiYeATn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9sGz8YAAADcAAAADwAAAAAAAAAAAAAAAACYAgAAZHJz&#10;L2Rvd25yZXYueG1sUEsFBgAAAAAEAAQA9QAAAIsDAAAAAA==&#10;" fillcolor="black" stroked="f"/>
                  <v:line id="Line 178" o:spid="_x0000_s1201" style="position:absolute;visibility:visible;mso-wrap-style:square" from="107,40582" to="31242,40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K1F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YJym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IrUVxAAAANwAAAAPAAAAAAAAAAAA&#10;AAAAAKECAABkcnMvZG93bnJldi54bWxQSwUGAAAAAAQABAD5AAAAkgMAAAAA&#10;" strokeweight="0"/>
                  <v:rect id="Rectangle 179" o:spid="_x0000_s1202" style="position:absolute;left:107;top:40582;width:31135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U9I8cA&#10;AADcAAAADwAAAGRycy9kb3ducmV2LnhtbESPT2sCMRTE74V+h/AEbzXrWkVXo9SC0Euh/jno7bl5&#10;7i5uXrZJ1G0/fSMUPA4z8xtmtmhNLa7kfGVZQb+XgCDOra64ULDbrl7GIHxA1lhbJgU/5GExf36a&#10;Yabtjdd03YRCRAj7DBWUITSZlD4vyaDv2YY4eifrDIYoXSG1w1uEm1qmSTKSBiuOCyU29F5Sft5c&#10;jILlZLz8/nrlz9/18UCH/fE8TF2iVLfTvk1BBGrDI/zf/tAKhukA7mfiEZ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BFPSPHAAAA3AAAAA8AAAAAAAAAAAAAAAAAmAIAAGRy&#10;cy9kb3ducmV2LnhtbFBLBQYAAAAABAAEAPUAAACMAwAAAAA=&#10;" fillcolor="black" stroked="f"/>
                  <v:line id="Line 180" o:spid="_x0000_s1203" style="position:absolute;visibility:visible;mso-wrap-style:square" from="0,0" to="0,406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eI+s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aST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eI+sUAAADcAAAADwAAAAAAAAAA&#10;AAAAAAChAgAAZHJzL2Rvd25yZXYueG1sUEsFBgAAAAAEAAQA+QAAAJMDAAAAAA==&#10;" strokeweight="0"/>
                  <v:rect id="Rectangle 181" o:spid="_x0000_s1204" style="position:absolute;width:107;height:40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AAzMYA&#10;AADcAAAADwAAAGRycy9kb3ducmV2LnhtbESPQWvCQBSE74L/YXmF3nTTYMRGV1FB6KVQbQ/19sw+&#10;k2D2bdzdavTXu4VCj8PMfMPMFp1pxIWcry0reBkmIIgLq2suFXx9bgYTED4ga2wsk4IbeVjM+70Z&#10;5tpeeUuXXShFhLDPUUEVQptL6YuKDPqhbYmjd7TOYIjSlVI7vEa4aWSaJGNpsOa4UGFL64qK0+7H&#10;KFi9TlbnjxG/37eHPe2/D6csdYlSz0/dcgoiUBf+w3/tN60gSzP4PROPgJw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OAAzMYAAADcAAAADwAAAAAAAAAAAAAAAACYAgAAZHJz&#10;L2Rvd25yZXYueG1sUEsFBgAAAAAEAAQA9QAAAIsDAAAAAA==&#10;" fillcolor="black" stroked="f"/>
                  <v:rect id="Rectangle 182" o:spid="_x0000_s1205" style="position:absolute;left:43268;top:39103;width:216;height:16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Keu8YA&#10;AADcAAAADwAAAGRycy9kb3ducmV2LnhtbESPT2sCMRTE74V+h/AK3mq2i4quRtFCoRfBPz3U23Pz&#10;uru4eVmTVFc/vREEj8PM/IaZzFpTixM5X1lW8NFNQBDnVldcKPjZfr0PQfiArLG2TAou5GE2fX2Z&#10;YKbtmdd02oRCRAj7DBWUITSZlD4vyaDv2oY4en/WGQxRukJqh+cIN7VMk2QgDVYcF0ps6LOk/LD5&#10;NwoWo+HiuOrx8rre72j3uz/0U5co1Xlr52MQgdrwDD/a31pBPx3A/Uw8AnJ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DKeu8YAAADcAAAADwAAAAAAAAAAAAAAAACYAgAAZHJz&#10;L2Rvd25yZXYueG1sUEsFBgAAAAAEAAQA9QAAAIsDAAAAAA==&#10;" fillcolor="black" stroked="f"/>
                  <v:line id="Line 183" o:spid="_x0000_s1206" style="position:absolute;visibility:visible;mso-wrap-style:square" from="12458,16833" to="12458,30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UWj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eDSF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FVFo3DAAAA3AAAAA8AAAAAAAAAAAAA&#10;AAAAoQIAAGRycy9kb3ducmV2LnhtbFBLBQYAAAAABAAEAPkAAACRAwAAAAA=&#10;" strokeweight="0"/>
                  <v:rect id="Rectangle 184" o:spid="_x0000_s1207" style="position:absolute;left:12458;top:16833;width:108;height:14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GvUsMA&#10;AADcAAAADwAAAGRycy9kb3ducmV2LnhtbERPz2vCMBS+C/sfwhO8aWpRcdUocyB4EabbYd6ezbMt&#10;Ni9dErX61y8HwePH93u+bE0truR8ZVnBcJCAIM6trrhQ8PO97k9B+ICssbZMCu7kYbl468wx0/bG&#10;O7ruQyFiCPsMFZQhNJmUPi/JoB/YhjhyJ+sMhghdIbXDWww3tUyTZCINVhwbSmzos6T8vL8YBav3&#10;6erva8Tbx+54oMPv8TxOXaJUr9t+zEAEasNL/HRvtIJxGtfGM/EIyM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uGvUsMAAADcAAAADwAAAAAAAAAAAAAAAACYAgAAZHJzL2Rv&#10;d25yZXYueG1sUEsFBgAAAAAEAAQA9QAAAIgDAAAAAA==&#10;" fillcolor="black" stroked="f"/>
                  <v:line id="Line 185" o:spid="_x0000_s1208" style="position:absolute;visibility:visible;mso-wrap-style:square" from="20853,16833" to="20853,30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4YnZM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o+EE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hidkxAAAANwAAAAPAAAAAAAAAAAA&#10;AAAAAKECAABkcnMvZG93bnJldi54bWxQSwUGAAAAAAQABAD5AAAAkgMAAAAA&#10;" strokeweight="0"/>
                  <v:rect id="Rectangle 186" o:spid="_x0000_s1209" style="position:absolute;left:20853;top:16833;width:108;height:14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41icQA&#10;AADcAAAADwAAAGRycy9kb3ducmV2LnhtbERPz2vCMBS+D/wfwhN2W1OdDq2NooPBLoPpdpi31+bZ&#10;FpuXmmRa99cvB8Hjx/c7X/WmFWdyvrGsYJSkIIhLqxuuFHx/vT3NQPiArLG1TAqu5GG1HDzkmGl7&#10;4S2dd6ESMYR9hgrqELpMSl/WZNAntiOO3ME6gyFCV0nt8BLDTSvHafoiDTYcG2rs6LWm8rj7NQo2&#10;89nm9Dnhj79tsaf9T3Gcjl2q1OOwXy9ABOrDXXxzv2sF0+c4P56JR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ONYnEAAAA3AAAAA8AAAAAAAAAAAAAAAAAmAIAAGRycy9k&#10;b3ducmV2LnhtbFBLBQYAAAAABAAEAPUAAACJAwAAAAA=&#10;" fillcolor="black" stroked="f"/>
                  <v:rect id="Rectangle 187" o:spid="_x0000_s1210" style="position:absolute;left:31242;top:38887;width:215;height:18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KQEscA&#10;AADcAAAADwAAAGRycy9kb3ducmV2LnhtbESPT2vCQBTE70K/w/IK3nTjv2LTrFIFwYtQbQ/19sy+&#10;JiHZt3F31dhP3y0Uehxm5jdMtuxMI67kfGVZwWiYgCDOra64UPDxvhnMQfiArLGxTAru5GG5eOhl&#10;mGp74z1dD6EQEcI+RQVlCG0qpc9LMuiHtiWO3pd1BkOUrpDa4S3CTSPHSfIkDVYcF0psaV1SXh8u&#10;RsHqeb46v015970/Hen4eapnY5co1X/sXl9ABOrCf/ivvdUKZpMR/J6JR0A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oCkBLHAAAA3AAAAA8AAAAAAAAAAAAAAAAAmAIAAGRy&#10;cy9kb3ducmV2LnhtbFBLBQYAAAAABAAEAPUAAACMAwAAAAA=&#10;" fillcolor="black" stroked="f"/>
                  <v:line id="Line 188" o:spid="_x0000_s1211" style="position:absolute;visibility:visible;mso-wrap-style:square" from="107,0" to="4343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sjyM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aSv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sjyMUAAADcAAAADwAAAAAAAAAA&#10;AAAAAAChAgAAZHJzL2Rvd25yZXYueG1sUEsFBgAAAAAEAAQA+QAAAJMDAAAAAA==&#10;" strokeweight="0"/>
                  <v:rect id="Rectangle 189" o:spid="_x0000_s1212" style="position:absolute;left:107;width:4332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yr/sYA&#10;AADcAAAADwAAAGRycy9kb3ducmV2LnhtbESPT2sCMRTE7wW/Q3iCt5pVq+hqlCoIvRTqn4Penpvn&#10;7uLmZZtE3frpTaHQ4zAzv2Fmi8ZU4kbOl5YV9LoJCOLM6pJzBfvd+nUMwgdkjZVlUvBDHhbz1ssM&#10;U23vvKHbNuQiQtinqKAIoU6l9FlBBn3X1sTRO1tnMETpcqkd3iPcVLKfJCNpsOS4UGBNq4Kyy/Zq&#10;FCwn4+X31xt/PjanIx0Pp8uw7xKlOu3mfQoiUBP+w3/tD61gOBjA75l4BOT8C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Zyr/sYAAADcAAAADwAAAAAAAAAAAAAAAACYAgAAZHJz&#10;L2Rvd25yZXYueG1sUEsFBgAAAAAEAAQA9QAAAIsDAAAAAA==&#10;" fillcolor="black" stroked="f"/>
                  <v:line id="Line 190" o:spid="_x0000_s1213" style="position:absolute;visibility:visible;mso-wrap-style:square" from="107,15170" to="43434,15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4eJ8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gN3+F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F4eJ8UAAADcAAAADwAAAAAAAAAA&#10;AAAAAAChAgAAZHJzL2Rvd25yZXYueG1sUEsFBgAAAAAEAAQA+QAAAJMDAAAAAA==&#10;" strokeweight="0"/>
                  <v:rect id="Rectangle 191" o:spid="_x0000_s1214" style="position:absolute;left:107;top:15170;width:4332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mWEccA&#10;AADcAAAADwAAAGRycy9kb3ducmV2LnhtbESPT2sCMRTE74V+h/AEbzWrdkVXo9SC0Euh/jno7bl5&#10;7i5uXrZJ1G0/fSMUPA4z8xtmtmhNLa7kfGVZQb+XgCDOra64ULDbrl7GIHxA1lhbJgU/5GExf36a&#10;Yabtjdd03YRCRAj7DBWUITSZlD4vyaDv2YY4eifrDIYoXSG1w1uEm1oOkmQkDVYcF0ps6L2k/Ly5&#10;GAXLyXj5/fXKn7/r44EO++M5HbhEqW6nfZuCCNSGR/i//aEVpMMU7mfiEZ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5lhHHAAAA3AAAAA8AAAAAAAAAAAAAAAAAmAIAAGRy&#10;cy9kb3ducmV2LnhtbFBLBQYAAAAABAAEAPUAAACMAwAAAAA=&#10;" fillcolor="black" stroked="f"/>
                  <v:line id="Line 192" o:spid="_x0000_s1215" style="position:absolute;visibility:visible;mso-wrap-style:square" from="107,16725" to="43434,16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Aly8QAAADcAAAADwAAAGRycy9kb3ducmV2LnhtbESPT2vCQBTE7wW/w/KE3upGxRijq4hY&#10;bG/+BY+P7DNZzL4N2a2m375bKPQ4zMxvmMWqs7V4UOuNYwXDQQKCuHDacKngfHp/y0D4gKyxdkwK&#10;vsnDatl7WWCu3ZMP9DiGUkQI+xwVVCE0uZS+qMiiH7iGOHo311oMUbal1C0+I9zWcpQkqbRoOC5U&#10;2NCmouJ+/LIKzD7dTT6nl9lFbndheM3umbFnpV773XoOIlAX/sN/7Q+tYDJO4fdMPAJ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wCXLxAAAANwAAAAPAAAAAAAAAAAA&#10;AAAAAKECAABkcnMvZG93bnJldi54bWxQSwUGAAAAAAQABAD5AAAAkgMAAAAA&#10;" strokeweight="0"/>
                  <v:rect id="Rectangle 193" o:spid="_x0000_s1216" style="position:absolute;left:107;top:16725;width:4332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et/ccA&#10;AADcAAAADwAAAGRycy9kb3ducmV2LnhtbESPS2/CMBCE75X6H6ytxK1xyqPQFIMKEhKXSrwOcFvi&#10;bRIRr1PbQNpfjysh9TiamW8042lranEh5yvLCl6SFARxbnXFhYLddvE8AuEDssbaMin4IQ/TyePD&#10;GDNtr7ymyyYUIkLYZ6igDKHJpPR5SQZ9Yhvi6H1ZZzBE6QqpHV4j3NSym6av0mDFcaHEhuYl5afN&#10;2SiYvY1m36s+f/6ujwc67I+nQdelSnWe2o93EIHa8B++t5dawaA3hL8z8QjIy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nrf3HAAAA3AAAAA8AAAAAAAAAAAAAAAAAmAIAAGRy&#10;cy9kb3ducmV2LnhtbFBLBQYAAAAABAAEAPUAAACMAwAAAAA=&#10;" fillcolor="black" stroked="f"/>
                  <v:line id="Line 194" o:spid="_x0000_s1217" style="position:absolute;visibility:visible;mso-wrap-style:square" from="107,18288" to="43434,18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MUIsEAAADcAAAADwAAAGRycy9kb3ducmV2LnhtbERPy4rCMBTdD8w/hDswO02dQa3VKIMo&#10;6s4nuLw01zbY3JQmav17sxBmeTjvyay1lbhT441jBb1uAoI4d9pwoeB4WHZSED4ga6wck4IneZhN&#10;Pz8mmGn34B3d96EQMYR9hgrKEOpMSp+XZNF3XU0cuYtrLIYIm0LqBh8x3FbyJ0kG0qLh2FBiTfOS&#10;8uv+ZhWY7WDV3wxPo5NcrELvnF5TY49KfX+1f2MQgdrwL36711pB/zeujW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ExQiwQAAANwAAAAPAAAAAAAAAAAAAAAA&#10;AKECAABkcnMvZG93bnJldi54bWxQSwUGAAAAAAQABAD5AAAAjwMAAAAA&#10;" strokeweight="0"/>
                  <v:rect id="Rectangle 195" o:spid="_x0000_s1218" style="position:absolute;left:107;top:18288;width:4332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ScFMcA&#10;AADcAAAADwAAAGRycy9kb3ducmV2LnhtbESPQWvCQBSE74X+h+UVequbWi0as0oVCl4Kaj3o7SX7&#10;TILZt3F3q2l/fVcQPA4z8w2TzTrTiDM5X1tW8NpLQBAXVtdcKth+f76MQPiArLGxTAp+ycNs+viQ&#10;Yarthdd03oRSRAj7FBVUIbSplL6oyKDv2ZY4egfrDIYoXSm1w0uEm0b2k+RdGqw5LlTY0qKi4rj5&#10;MQrm49H8tBrw198639N+lx+HfZco9fzUfUxABOrCPXxrL7WC4dsYrmfiEZDT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0nBTHAAAA3AAAAA8AAAAAAAAAAAAAAAAAmAIAAGRy&#10;cy9kb3ducmV2LnhtbFBLBQYAAAAABAAEAPUAAACMAwAAAAA=&#10;" fillcolor="black" stroked="f"/>
                  <v:line id="Line 196" o:spid="_x0000_s1219" style="position:absolute;visibility:visible;mso-wrap-style:square" from="107,19926" to="43434,19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2NrWcEAAADcAAAADwAAAGRycy9kb3ducmV2LnhtbERPy4rCMBTdD8w/hDswO00dRq3VKIMo&#10;6s4nuLw01zbY3JQmav17sxBmeTjvyay1lbhT441jBb1uAoI4d9pwoeB4WHZSED4ga6wck4IneZhN&#10;Pz8mmGn34B3d96EQMYR9hgrKEOpMSp+XZNF3XU0cuYtrLIYIm0LqBh8x3FbyJ0kG0qLh2FBiTfOS&#10;8uv+ZhWY7WDV3wxPo5NcrELvnF5TY49KfX+1f2MQgdrwL36711pB/zfOj2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Y2tZwQAAANwAAAAPAAAAAAAAAAAAAAAA&#10;AKECAABkcnMvZG93bnJldi54bWxQSwUGAAAAAAQABAD5AAAAjwMAAAAA&#10;" strokeweight="0"/>
                  <v:rect id="Rectangle 197" o:spid="_x0000_s1220" style="position:absolute;left:107;top:19926;width:4332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Tjb8YA&#10;AADcAAAADwAAAGRycy9kb3ducmV2LnhtbESPQWsCMRSE70L/Q3iF3tysomJXo1RB6KWgtod6e26e&#10;u4ubl22S6uqvN4LgcZiZb5jpvDW1OJHzlWUFvSQFQZxbXXGh4Od71R2D8AFZY22ZFFzIw3z20pli&#10;pu2ZN3TahkJECPsMFZQhNJmUPi/JoE9sQxy9g3UGQ5SukNrhOcJNLftpOpIGK44LJTa0LCk/bv+N&#10;gsX7ePG3HvDXdbPf0e53fxz2XarU22v7MQERqA3P8KP9qRUMBz24n4lH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gTjb8YAAADcAAAADwAAAAAAAAAAAAAAAACYAgAAZHJz&#10;L2Rvd25yZXYueG1sUEsFBgAAAAAEAAQA9QAAAIsDAAAAAA==&#10;" fillcolor="black" stroked="f"/>
                  <v:line id="Line 198" o:spid="_x0000_s1221" style="position:absolute;visibility:visible;mso-wrap-style:square" from="107,21729" to="43434,21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1Qtc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aSv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1QtcUAAADcAAAADwAAAAAAAAAA&#10;AAAAAAChAgAAZHJzL2Rvd25yZXYueG1sUEsFBgAAAAAEAAQA+QAAAJMDAAAAAA==&#10;" strokeweight="0"/>
                  <v:rect id="Rectangle 199" o:spid="_x0000_s1222" style="position:absolute;left:107;top:21729;width:4332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rYg8YA&#10;AADcAAAADwAAAGRycy9kb3ducmV2LnhtbESPT2sCMRTE70K/Q3gFb5qtf4rdGkUFwUtBbQ/19ty8&#10;7i5uXtYk6tZPbwTB4zAzv2HG08ZU4kzOl5YVvHUTEMSZ1SXnCn6+l50RCB+QNVaWScE/eZhOXlpj&#10;TLW98IbO25CLCGGfooIihDqV0mcFGfRdWxNH7886gyFKl0vt8BLhppK9JHmXBkuOCwXWtCgoO2xP&#10;RsH8YzQ/rgf8dd3sd7T73R+GPZco1X5tZp8gAjXhGX60V1rBcNCH+5l4BOTk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rYg8YAAADcAAAADwAAAAAAAAAAAAAAAACYAgAAZHJz&#10;L2Rvd25yZXYueG1sUEsFBgAAAAAEAAQA9QAAAIsDAAAAAA==&#10;" fillcolor="black" stroked="f"/>
                  <v:line id="Line 200" o:spid="_x0000_s1223" style="position:absolute;visibility:visible;mso-wrap-style:square" from="107,23609" to="43434,23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htWsUAAADcAAAADwAAAGRycy9kb3ducmV2LnhtbESPT2vCQBTE74V+h+UVetONYjRNXUVE&#10;sb35L9DjI/uaLGbfhuxW47fvFoQeh5n5DTNf9rYRV+q8caxgNExAEJdOG64UnE/bQQbCB2SNjWNS&#10;cCcPy8Xz0xxz7W58oOsxVCJC2OeooA6hzaX0ZU0W/dC1xNH7dp3FEGVXSd3hLcJtI8dJMpUWDceF&#10;Glta11Rejj9WgdlPd+nnrHgr5GYXRl/ZJTP2rNTrS796BxGoD//hR/tDK0gnE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FhtWsUAAADcAAAADwAAAAAAAAAA&#10;AAAAAAChAgAAZHJzL2Rvd25yZXYueG1sUEsFBgAAAAAEAAQA+QAAAJMDAAAAAA==&#10;" strokeweight="0"/>
                  <v:rect id="Rectangle 201" o:spid="_x0000_s1224" style="position:absolute;left:107;top:23609;width:4332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/lbMYA&#10;AADcAAAADwAAAGRycy9kb3ducmV2LnhtbESPQWsCMRSE7wX/Q3iCt5pV3KKrUVQQeimo7aHenpvn&#10;7uLmZU2ibvvrG0HocZiZb5jZojW1uJHzlWUFg34Cgji3uuJCwdfn5nUMwgdkjbVlUvBDHhbzzssM&#10;M23vvKPbPhQiQthnqKAMocmk9HlJBn3fNsTRO1lnMETpCqkd3iPc1HKYJG/SYMVxocSG1iXl5/3V&#10;KFhNxqvLdsQfv7vjgQ7fx3M6dIlSvW67nIII1Ib/8LP9rhWkoxQeZ+IR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/lbMYAAADcAAAADwAAAAAAAAAAAAAAAACYAgAAZHJz&#10;L2Rvd25yZXYueG1sUEsFBgAAAAAEAAQA9QAAAIsDAAAAAA==&#10;" fillcolor="black" stroked="f"/>
                  <v:line id="Line 202" o:spid="_x0000_s1225" style="position:absolute;visibility:visible;mso-wrap-style:square" from="107,25495" to="43434,25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8ZWtsQAAADcAAAADwAAAGRycy9kb3ducmV2LnhtbESPT2vCQBTE7wW/w/KE3upG0Rijq4hY&#10;bG/+BY+P7DNZzL4N2a2m375bKPQ4zMxvmMWqs7V4UOuNYwXDQQKCuHDacKngfHp/y0D4gKyxdkwK&#10;vsnDatl7WWCu3ZMP9DiGUkQI+xwVVCE0uZS+qMiiH7iGOHo311oMUbal1C0+I9zWcpQkqbRoOC5U&#10;2NCmouJ+/LIKzD7dTT6nl9lFbndheM3umbFnpV773XoOIlAX/sN/7Q+tYDJO4fdMPAJ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xla2xAAAANwAAAAPAAAAAAAAAAAA&#10;AAAAAKECAABkcnMvZG93bnJldi54bWxQSwUGAAAAAAQABAD5AAAAkgMAAAAA&#10;" strokeweight="0"/>
                  <v:rect id="Rectangle 203" o:spid="_x0000_s1226" style="position:absolute;left:107;top:25495;width:4332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HegMYA&#10;AADcAAAADwAAAGRycy9kb3ducmV2LnhtbESPQWsCMRSE70L/Q3gFb5qtqNXVKFUQehGq9aC35+Z1&#10;d3Hzsk2ibv31jSB4HGbmG2Y6b0wlLuR8aVnBWzcBQZxZXXKuYPe96oxA+ICssbJMCv7Iw3z20ppi&#10;qu2VN3TZhlxECPsUFRQh1KmUPivIoO/amjh6P9YZDFG6XGqH1wg3lewlyVAaLDkuFFjTsqDstD0b&#10;BYvxaPH71ef1bXM80GF/PA16LlGq/dp8TEAEasIz/Gh/agWD/jvcz8QjIG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qHegMYAAADcAAAADwAAAAAAAAAAAAAAAACYAgAAZHJz&#10;L2Rvd25yZXYueG1sUEsFBgAAAAAEAAQA9QAAAIsDAAAAAA==&#10;" fillcolor="black" stroked="f"/>
                  <v:line id="Line 204" o:spid="_x0000_s1227" style="position:absolute;visibility:visible;mso-wrap-style:square" from="107,27298" to="43434,27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VnX8EAAADcAAAADwAAAGRycy9kb3ducmV2LnhtbERPy4rCMBTdD8w/hDswO00dRq3VKIMo&#10;6s4nuLw01zbY3JQmav17sxBmeTjvyay1lbhT441jBb1uAoI4d9pwoeB4WHZSED4ga6wck4IneZhN&#10;Pz8mmGn34B3d96EQMYR9hgrKEOpMSp+XZNF3XU0cuYtrLIYIm0LqBh8x3FbyJ0kG0qLh2FBiTfOS&#10;8uv+ZhWY7WDV3wxPo5NcrELvnF5TY49KfX+1f2MQgdrwL36711pB/zeujWfiEZDT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FWdfwQAAANwAAAAPAAAAAAAAAAAAAAAA&#10;AKECAABkcnMvZG93bnJldi54bWxQSwUGAAAAAAQABAD5AAAAjwMAAAAA&#10;" strokeweight="0"/>
                  <v:rect id="Rectangle 205" o:spid="_x0000_s1228" style="position:absolute;left:107;top:27298;width:4332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LvacYA&#10;AADcAAAADwAAAGRycy9kb3ducmV2LnhtbESPQWsCMRSE74L/ITyhNzerqOjWKFUQeimo7aHenpvn&#10;7uLmZZukuu2vN4LgcZiZb5j5sjW1uJDzlWUFgyQFQZxbXXGh4Otz05+C8AFZY22ZFPyRh+Wi25lj&#10;pu2Vd3TZh0JECPsMFZQhNJmUPi/JoE9sQxy9k3UGQ5SukNrhNcJNLYdpOpEGK44LJTa0Lik/73+N&#10;gtVsuvrZjvjjf3c80OH7eB4PXarUS699ewURqA3P8KP9rhWMRzO4n4lH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HLvacYAAADcAAAADwAAAAAAAAAAAAAAAACYAgAAZHJz&#10;L2Rvd25yZXYueG1sUEsFBgAAAAAEAAQA9QAAAIsDAAAAAA==&#10;" fillcolor="black" stroked="f"/>
                  <v:line id="Line 206" o:spid="_x0000_s1229" style="position:absolute;visibility:visible;mso-wrap-style:square" from="107,29019" to="43434,29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r9hMIAAADcAAAADwAAAGRycy9kb3ducmV2LnhtbERPz2vCMBS+D/wfwht4W1MHdbUzioyJ&#10;8zZrCzs+mrc22LyUJtPuvzeHwY4f3+/1drK9uNLojWMFiyQFQdw4bbhVUJ33TzkIH5A19o5JwS95&#10;2G5mD2sstLvxia5laEUMYV+ggi6EoZDSNx1Z9IkbiCP37UaLIcKxlXrEWwy3vXxO06W0aDg2dDjQ&#10;W0fNpfyxCszn8pAdX+pVLd8PYfGVX3JjK6Xmj9PuFUSgKfyL/9wfWkGWxfnxTDwCcnM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rr9hMIAAADcAAAADwAAAAAAAAAAAAAA&#10;AAChAgAAZHJzL2Rvd25yZXYueG1sUEsFBgAAAAAEAAQA+QAAAJADAAAAAA==&#10;" strokeweight="0"/>
                  <v:rect id="Rectangle 207" o:spid="_x0000_s1230" style="position:absolute;left:107;top:29019;width:4332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11ssYA&#10;AADcAAAADwAAAGRycy9kb3ducmV2LnhtbESPQWsCMRSE70L/Q3gFb5pV3KKrUWpB8CJU7aHenpvX&#10;3cXNyzaJuvrrm4LgcZiZb5jZojW1uJDzlWUFg34Cgji3uuJCwdd+1RuD8AFZY22ZFNzIw2L+0plh&#10;pu2Vt3TZhUJECPsMFZQhNJmUPi/JoO/bhjh6P9YZDFG6QmqH1wg3tRwmyZs0WHFcKLGhj5Ly0+5s&#10;FCwn4+Xv54g39+3xQIfv4ykdukSp7mv7PgURqA3P8KO91grSdAD/Z+IR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911ssYAAADcAAAADwAAAAAAAAAAAAAAAACYAgAAZHJz&#10;L2Rvd25yZXYueG1sUEsFBgAAAAAEAAQA9QAAAIsDAAAAAA==&#10;" fillcolor="black" stroked="f"/>
                  <v:line id="Line 208" o:spid="_x0000_s1231" style="position:absolute;visibility:visible;mso-wrap-style:square" from="107,30740" to="43434,30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TGaMUAAADcAAAADwAAAGRycy9kb3ducmV2LnhtbESPQWvCQBSE74X+h+UVeqsbhdg0uhER&#10;i3prrUKPj+wzWZJ9G7Krxn/vFgoeh5n5hpkvBtuKC/XeOFYwHiUgiEunDVcKDj+fbxkIH5A1to5J&#10;wY08LIrnpznm2l35my77UIkIYZ+jgjqELpfSlzVZ9CPXEUfv5HqLIcq+krrHa4TbVk6SZCotGo4L&#10;NXa0qqls9merwHxNN+nu/fhxlOtNGP9mTWbsQanXl2E5AxFoCI/wf3urFaTpBP7OxCM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STGaMUAAADcAAAADwAAAAAAAAAA&#10;AAAAAAChAgAAZHJzL2Rvd25yZXYueG1sUEsFBgAAAAAEAAQA+QAAAJMDAAAAAA==&#10;" strokeweight="0"/>
                  <v:rect id="Rectangle 209" o:spid="_x0000_s1232" style="position:absolute;left:107;top:30740;width:4332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NOXscA&#10;AADcAAAADwAAAGRycy9kb3ducmV2LnhtbESPT2sCMRTE74V+h/AEbzWrdkVXo9SC0Euh/jno7bl5&#10;7i5uXrZJ1G0/fSMUPA4z8xtmtmhNLa7kfGVZQb+XgCDOra64ULDbrl7GIHxA1lhbJgU/5GExf36a&#10;Yabtjdd03YRCRAj7DBWUITSZlD4vyaDv2YY4eifrDIYoXSG1w1uEm1oOkmQkDVYcF0ps6L2k/Ly5&#10;GAXLyXj5/fXKn7/r44EO++M5HbhEqW6nfZuCCNSGR/i//aEVpOkQ7mfiEZ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hDTl7HAAAA3AAAAA8AAAAAAAAAAAAAAAAAmAIAAGRy&#10;cy9kb3ducmV2LnhtbFBLBQYAAAAABAAEAPUAAACMAwAAAAA=&#10;" fillcolor="black" stroked="f"/>
                  <v:line id="Line 210" o:spid="_x0000_s1233" style="position:absolute;visibility:visible;mso-wrap-style:square" from="107,32378" to="43434,32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H7h8QAAADcAAAADwAAAGRycy9kb3ducmV2LnhtbESPT2vCQBTE7wW/w/KE3urGYjRGV5Fi&#10;0d78Cx4f2WeymH0bsltNv71bKPQ4zMxvmPmys7W4U+uNYwXDQQKCuHDacKngdPx8y0D4gKyxdkwK&#10;fsjDctF7mWOu3YP3dD+EUkQI+xwVVCE0uZS+qMiiH7iGOHpX11oMUbal1C0+ItzW8j1JxtKi4bhQ&#10;YUMfFRW3w7dVYHbjTfo1OU/Pcr0Jw0t2y4w9KfXa71YzEIG68B/+a2+1gjQdwe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gfuHxAAAANwAAAAPAAAAAAAAAAAA&#10;AAAAAKECAABkcnMvZG93bnJldi54bWxQSwUGAAAAAAQABAD5AAAAkgMAAAAA&#10;" strokeweight="0"/>
                  <v:rect id="Rectangle 211" o:spid="_x0000_s1234" style="position:absolute;left:107;top:32378;width:43327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ZzsccA&#10;AADcAAAADwAAAGRycy9kb3ducmV2LnhtbESPT2vCQBTE7wW/w/IK3uqmYsSmbkQLQi+F+udQb8/s&#10;axKSfZvurpr207sFweMwM79h5ovetOJMzteWFTyPEhDEhdU1lwr2u/XTDIQPyBpby6Tglzws8sHD&#10;HDNtL7yh8zaUIkLYZ6igCqHLpPRFRQb9yHbE0fu2zmCI0pVSO7xEuGnlOEmm0mDNcaHCjt4qKprt&#10;yShYvcxWP58T/vjbHA90+Do26dglSg0f++UriEB9uIdv7XetIE1T+D8Tj4D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mc7HHAAAA3AAAAA8AAAAAAAAAAAAAAAAAmAIAAGRy&#10;cy9kb3ducmV2LnhtbFBLBQYAAAAABAAEAPUAAACMAwAAAAA=&#10;" fillcolor="black" stroked="f"/>
                  <v:rect id="Rectangle 212" o:spid="_x0000_s1235" style="position:absolute;left:31457;top:38887;width:12027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TtxsYA&#10;AADcAAAADwAAAGRycy9kb3ducmV2LnhtbESPT2sCMRTE74V+h/AK3mq24oquRtFCoRfBPz3U23Pz&#10;uru4eVmTVFc/vREEj8PM/IaZzFpTixM5X1lW8NFNQBDnVldcKPjZfr0PQfiArLG2TAou5GE2fX2Z&#10;YKbtmdd02oRCRAj7DBWUITSZlD4vyaDv2oY4en/WGQxRukJqh+cIN7XsJclAGqw4LpTY0GdJ+WHz&#10;bxQsRsPFcdXn5XW939Hud39Iey5RqvPWzscgArXhGX60v7WCNB3A/Uw8AnJ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DTtxsYAAADcAAAADwAAAAAAAAAAAAAAAACYAgAAZHJz&#10;L2Rvd25yZXYueG1sUEsFBgAAAAAEAAQA9QAAAIsDAAAAAA==&#10;" fillcolor="black" stroked="f"/>
                  <v:rect id="Rectangle 213" o:spid="_x0000_s1236" style="position:absolute;left:31457;top:40525;width:12027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hIXccA&#10;AADcAAAADwAAAGRycy9kb3ducmV2LnhtbESPT2sCMRTE7wW/Q3iCt5pV3KqrUbRQ6KVQ/xz09tw8&#10;dxc3L9sk1W0/fSMUPA4z8xtmvmxNLa7kfGVZwaCfgCDOra64ULDfvT1PQPiArLG2TAp+yMNy0Xma&#10;Y6btjTd03YZCRAj7DBWUITSZlD4vyaDv24Y4emfrDIYoXSG1w1uEm1oOk+RFGqw4LpTY0GtJ+WX7&#10;bRSsp5P11+eIP343pyMdD6dLOnSJUr1uu5qBCNSGR/i//a4VpOkY7mfiEZ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4SF3HAAAA3AAAAA8AAAAAAAAAAAAAAAAAmAIAAGRy&#10;cy9kb3ducmV2LnhtbFBLBQYAAAAABAAEAPUAAACMAwAAAAA=&#10;" fillcolor="black" stroked="f"/>
                </v:group>
                <w10:anchorlock/>
              </v:group>
            </w:pict>
          </mc:Fallback>
        </mc:AlternateContent>
      </w:r>
    </w:p>
    <w:p w:rsidR="008E07D8" w:rsidRDefault="008E07D8" w:rsidP="008E07D8">
      <w:pPr>
        <w:pStyle w:val="Titre"/>
        <w:ind w:left="993"/>
        <w:jc w:val="left"/>
        <w:rPr>
          <w:b w:val="0"/>
          <w:sz w:val="16"/>
          <w:szCs w:val="16"/>
        </w:rPr>
      </w:pPr>
    </w:p>
    <w:p w:rsidR="008E07D8" w:rsidRDefault="008E07D8" w:rsidP="00534A94">
      <w:pPr>
        <w:pStyle w:val="Titre"/>
        <w:jc w:val="left"/>
        <w:rPr>
          <w:b w:val="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9E941" wp14:editId="10A6277A">
                <wp:simplePos x="0" y="0"/>
                <wp:positionH relativeFrom="column">
                  <wp:posOffset>-736600</wp:posOffset>
                </wp:positionH>
                <wp:positionV relativeFrom="paragraph">
                  <wp:posOffset>-5766435</wp:posOffset>
                </wp:positionV>
                <wp:extent cx="4332605" cy="0"/>
                <wp:effectExtent l="0" t="0" r="0" b="0"/>
                <wp:wrapNone/>
                <wp:docPr id="84" name="Lin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32605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8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pt,-454.05pt" to="283.15pt,-4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" strokeweight="0"/>
            </w:pict>
          </mc:Fallback>
        </mc:AlternateContent>
      </w:r>
    </w:p>
    <w:p w:rsidR="008E07D8" w:rsidRDefault="008E07D8" w:rsidP="00534A94">
      <w:pPr>
        <w:pStyle w:val="Titre"/>
        <w:jc w:val="left"/>
        <w:rPr>
          <w:b w:val="0"/>
          <w:sz w:val="16"/>
          <w:szCs w:val="16"/>
        </w:rPr>
      </w:pPr>
    </w:p>
    <w:p w:rsidR="00534A94" w:rsidRDefault="00534A94" w:rsidP="00534A94">
      <w:pPr>
        <w:pStyle w:val="Titre"/>
        <w:tabs>
          <w:tab w:val="num" w:pos="1776"/>
          <w:tab w:val="left" w:pos="2127"/>
        </w:tabs>
        <w:jc w:val="both"/>
        <w:rPr>
          <w:b w:val="0"/>
          <w:sz w:val="20"/>
          <w:szCs w:val="22"/>
        </w:rPr>
      </w:pPr>
      <w:r>
        <w:rPr>
          <w:b w:val="0"/>
          <w:sz w:val="20"/>
          <w:szCs w:val="22"/>
        </w:rPr>
        <w:t xml:space="preserve">N.B. Toutes les informations en gras et en italique correspondent soit à des données calculées, soit à des données contenues dans des </w:t>
      </w:r>
      <w:r w:rsidR="008C4002">
        <w:rPr>
          <w:b w:val="0"/>
          <w:sz w:val="20"/>
          <w:szCs w:val="22"/>
        </w:rPr>
        <w:t>tables</w:t>
      </w:r>
      <w:r>
        <w:rPr>
          <w:b w:val="0"/>
          <w:sz w:val="20"/>
          <w:szCs w:val="22"/>
        </w:rPr>
        <w:t xml:space="preserve"> (T_bloc, T_Ope, T_Cat et T_personnel)</w:t>
      </w:r>
    </w:p>
    <w:p w:rsidR="00534A94" w:rsidRDefault="00534A94" w:rsidP="00534A94">
      <w:pPr>
        <w:pStyle w:val="Titre"/>
        <w:tabs>
          <w:tab w:val="num" w:pos="1776"/>
          <w:tab w:val="left" w:pos="2127"/>
        </w:tabs>
        <w:jc w:val="both"/>
        <w:rPr>
          <w:b w:val="0"/>
          <w:sz w:val="20"/>
          <w:szCs w:val="22"/>
        </w:rPr>
      </w:pPr>
      <w:r>
        <w:rPr>
          <w:b w:val="0"/>
          <w:sz w:val="20"/>
          <w:szCs w:val="22"/>
        </w:rPr>
        <w:t>Les données surlignées sont saisies.</w:t>
      </w:r>
    </w:p>
    <w:p w:rsidR="00144C43" w:rsidRDefault="00144C43">
      <w:pPr>
        <w:ind w:left="720"/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:rsidR="00534A94" w:rsidRDefault="00534A94" w:rsidP="00534A94">
      <w:pPr>
        <w:pBdr>
          <w:bottom w:val="single" w:sz="4" w:space="1" w:color="auto"/>
        </w:pBdr>
        <w:tabs>
          <w:tab w:val="left" w:pos="720"/>
          <w:tab w:val="right" w:pos="9000"/>
        </w:tabs>
        <w:rPr>
          <w:b/>
          <w:bCs/>
          <w:sz w:val="28"/>
        </w:rPr>
      </w:pPr>
      <w:r>
        <w:rPr>
          <w:b/>
          <w:bCs/>
          <w:sz w:val="28"/>
        </w:rPr>
        <w:sym w:font="Wingdings" w:char="F034"/>
      </w:r>
      <w:r>
        <w:rPr>
          <w:b/>
          <w:bCs/>
          <w:sz w:val="28"/>
        </w:rPr>
        <w:t xml:space="preserve"> Annexe </w:t>
      </w:r>
      <w:r w:rsidR="008C4002">
        <w:rPr>
          <w:b/>
          <w:bCs/>
          <w:sz w:val="28"/>
        </w:rPr>
        <w:t>2</w:t>
      </w:r>
      <w:r>
        <w:rPr>
          <w:b/>
          <w:bCs/>
          <w:sz w:val="28"/>
        </w:rPr>
        <w:tab/>
      </w:r>
      <w:r>
        <w:rPr>
          <w:b/>
          <w:bCs/>
        </w:rPr>
        <w:t>Éléments composant le coût de revient d’une intervention chirurgicale</w:t>
      </w:r>
    </w:p>
    <w:p w:rsidR="00534A94" w:rsidRDefault="00534A94" w:rsidP="00534A94">
      <w:pPr>
        <w:pStyle w:val="Titre"/>
        <w:ind w:left="-284"/>
        <w:jc w:val="left"/>
      </w:pPr>
    </w:p>
    <w:p w:rsidR="00534A94" w:rsidRDefault="00534A94" w:rsidP="00534A94">
      <w:r>
        <w:t xml:space="preserve">Le coût de revient d’une intervention chirurgicale comprend : </w:t>
      </w:r>
    </w:p>
    <w:p w:rsidR="00534A94" w:rsidRDefault="00534A94" w:rsidP="00534A94">
      <w:pPr>
        <w:pStyle w:val="Blockquote"/>
      </w:pPr>
      <w:r>
        <w:t xml:space="preserve">1 - </w:t>
      </w:r>
      <w:r>
        <w:rPr>
          <w:b/>
        </w:rPr>
        <w:t>Le coût du personnel</w:t>
      </w:r>
      <w:r>
        <w:t xml:space="preserve"> composé</w:t>
      </w:r>
    </w:p>
    <w:p w:rsidR="00534A94" w:rsidRDefault="00534A94" w:rsidP="00534A94">
      <w:pPr>
        <w:numPr>
          <w:ilvl w:val="0"/>
          <w:numId w:val="7"/>
        </w:numPr>
        <w:spacing w:after="120"/>
        <w:ind w:left="1434" w:hanging="357"/>
        <w:jc w:val="both"/>
      </w:pPr>
      <w:r>
        <w:t xml:space="preserve">Du coût horaire d’un intervenant qui dépend de la catégorie à laquelle il appartient. Les catégories sont dans </w:t>
      </w:r>
      <w:r w:rsidR="00462042">
        <w:t xml:space="preserve">la liste </w:t>
      </w:r>
      <w:r>
        <w:t xml:space="preserve"> </w:t>
      </w:r>
      <w:r w:rsidR="00462042">
        <w:rPr>
          <w:b/>
        </w:rPr>
        <w:t>les</w:t>
      </w:r>
      <w:r w:rsidRPr="00280AD6">
        <w:rPr>
          <w:b/>
        </w:rPr>
        <w:t>C</w:t>
      </w:r>
      <w:r w:rsidR="00462042">
        <w:rPr>
          <w:b/>
        </w:rPr>
        <w:t>ategories</w:t>
      </w:r>
      <w:r>
        <w:t>. Il y a 10 catégories.</w:t>
      </w: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791"/>
        <w:gridCol w:w="2078"/>
      </w:tblGrid>
      <w:tr w:rsidR="00534A94" w:rsidTr="0058557B">
        <w:trPr>
          <w:jc w:val="center"/>
        </w:trPr>
        <w:tc>
          <w:tcPr>
            <w:tcW w:w="1791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Catégorie</w:t>
            </w:r>
          </w:p>
        </w:tc>
        <w:tc>
          <w:tcPr>
            <w:tcW w:w="20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Coût Horaire</w:t>
            </w:r>
          </w:p>
        </w:tc>
      </w:tr>
      <w:tr w:rsidR="00534A94" w:rsidTr="0058557B">
        <w:trPr>
          <w:jc w:val="center"/>
        </w:trPr>
        <w:tc>
          <w:tcPr>
            <w:tcW w:w="1791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A</w:t>
            </w:r>
          </w:p>
        </w:tc>
        <w:tc>
          <w:tcPr>
            <w:tcW w:w="20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24</w:t>
            </w:r>
          </w:p>
        </w:tc>
      </w:tr>
      <w:tr w:rsidR="00534A94" w:rsidTr="0058557B">
        <w:trPr>
          <w:jc w:val="center"/>
        </w:trPr>
        <w:tc>
          <w:tcPr>
            <w:tcW w:w="1791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B</w:t>
            </w:r>
          </w:p>
        </w:tc>
        <w:tc>
          <w:tcPr>
            <w:tcW w:w="20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40</w:t>
            </w:r>
          </w:p>
        </w:tc>
      </w:tr>
      <w:tr w:rsidR="00534A94" w:rsidTr="0058557B">
        <w:trPr>
          <w:jc w:val="center"/>
        </w:trPr>
        <w:tc>
          <w:tcPr>
            <w:tcW w:w="1791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C</w:t>
            </w:r>
          </w:p>
        </w:tc>
        <w:tc>
          <w:tcPr>
            <w:tcW w:w="20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73</w:t>
            </w:r>
          </w:p>
        </w:tc>
      </w:tr>
      <w:tr w:rsidR="00534A94" w:rsidTr="0058557B">
        <w:trPr>
          <w:jc w:val="center"/>
        </w:trPr>
        <w:tc>
          <w:tcPr>
            <w:tcW w:w="1791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…</w:t>
            </w:r>
          </w:p>
        </w:tc>
        <w:tc>
          <w:tcPr>
            <w:tcW w:w="2078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…</w:t>
            </w:r>
          </w:p>
        </w:tc>
      </w:tr>
    </w:tbl>
    <w:p w:rsidR="00534A94" w:rsidRDefault="00534A94" w:rsidP="00534A94"/>
    <w:p w:rsidR="00534A94" w:rsidRDefault="00534A94" w:rsidP="00534A94">
      <w:pPr>
        <w:numPr>
          <w:ilvl w:val="0"/>
          <w:numId w:val="7"/>
        </w:numPr>
        <w:spacing w:after="120"/>
        <w:ind w:left="1434" w:hanging="357"/>
        <w:jc w:val="both"/>
      </w:pPr>
      <w:r>
        <w:t xml:space="preserve">Du coût horaire qui est majoré de </w:t>
      </w:r>
      <w:r>
        <w:rPr>
          <w:b/>
          <w:bCs/>
        </w:rPr>
        <w:t>100%</w:t>
      </w:r>
      <w:r>
        <w:t xml:space="preserve"> si l’intervention a lieu la nuit, et de </w:t>
      </w:r>
      <w:r>
        <w:rPr>
          <w:b/>
          <w:bCs/>
        </w:rPr>
        <w:t>200%</w:t>
      </w:r>
      <w:r>
        <w:t xml:space="preserve"> si l’intervention a lieu un dimanche (jour ou nuit) </w:t>
      </w:r>
    </w:p>
    <w:p w:rsidR="00534A94" w:rsidRDefault="00534A94" w:rsidP="00534A94">
      <w:pPr>
        <w:ind w:left="708" w:firstLine="708"/>
      </w:pPr>
      <w:r>
        <w:t>Extrait de la liste de membres du personnel de la clinique (</w:t>
      </w:r>
      <w:r w:rsidR="008F0EC4" w:rsidRPr="008F0EC4">
        <w:rPr>
          <w:b/>
        </w:rPr>
        <w:t>lesPersonnels</w:t>
      </w:r>
      <w:r>
        <w:t>)</w:t>
      </w:r>
    </w:p>
    <w:tbl>
      <w:tblPr>
        <w:tblW w:w="5320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1420"/>
        <w:gridCol w:w="1780"/>
      </w:tblGrid>
      <w:tr w:rsidR="00534A94" w:rsidRPr="00F74C4D" w:rsidTr="0058557B">
        <w:trPr>
          <w:trHeight w:val="345"/>
          <w:jc w:val="center"/>
        </w:trPr>
        <w:tc>
          <w:tcPr>
            <w:tcW w:w="21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 xml:space="preserve">Numéro  </w:t>
            </w:r>
          </w:p>
        </w:tc>
        <w:tc>
          <w:tcPr>
            <w:tcW w:w="14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Nom</w:t>
            </w:r>
          </w:p>
        </w:tc>
        <w:tc>
          <w:tcPr>
            <w:tcW w:w="17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Catégorie</w:t>
            </w:r>
          </w:p>
        </w:tc>
      </w:tr>
      <w:tr w:rsidR="00534A94" w:rsidRPr="00F74C4D" w:rsidTr="0058557B">
        <w:trPr>
          <w:trHeight w:val="330"/>
          <w:jc w:val="center"/>
        </w:trPr>
        <w:tc>
          <w:tcPr>
            <w:tcW w:w="212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..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..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..</w:t>
            </w:r>
          </w:p>
        </w:tc>
      </w:tr>
      <w:tr w:rsidR="00534A94" w:rsidRPr="00F74C4D" w:rsidTr="0058557B">
        <w:trPr>
          <w:trHeight w:val="315"/>
          <w:jc w:val="center"/>
        </w:trPr>
        <w:tc>
          <w:tcPr>
            <w:tcW w:w="212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26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KNOCK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C</w:t>
            </w:r>
          </w:p>
        </w:tc>
      </w:tr>
      <w:tr w:rsidR="00534A94" w:rsidRPr="00F74C4D" w:rsidTr="0058557B">
        <w:trPr>
          <w:trHeight w:val="315"/>
          <w:jc w:val="center"/>
        </w:trPr>
        <w:tc>
          <w:tcPr>
            <w:tcW w:w="212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30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CABROL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A</w:t>
            </w:r>
          </w:p>
        </w:tc>
      </w:tr>
      <w:tr w:rsidR="00534A94" w:rsidRPr="00F74C4D" w:rsidTr="0058557B">
        <w:trPr>
          <w:trHeight w:val="315"/>
          <w:jc w:val="center"/>
        </w:trPr>
        <w:tc>
          <w:tcPr>
            <w:tcW w:w="212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38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RIEUX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B</w:t>
            </w:r>
          </w:p>
        </w:tc>
      </w:tr>
      <w:tr w:rsidR="00534A94" w:rsidRPr="00F74C4D" w:rsidTr="0058557B">
        <w:trPr>
          <w:trHeight w:val="315"/>
          <w:jc w:val="center"/>
        </w:trPr>
        <w:tc>
          <w:tcPr>
            <w:tcW w:w="212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40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BARNARD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A</w:t>
            </w:r>
          </w:p>
        </w:tc>
      </w:tr>
      <w:tr w:rsidR="00534A94" w:rsidRPr="00F74C4D" w:rsidTr="0058557B">
        <w:trPr>
          <w:trHeight w:val="315"/>
          <w:jc w:val="center"/>
        </w:trPr>
        <w:tc>
          <w:tcPr>
            <w:tcW w:w="212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42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HOUSE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B</w:t>
            </w:r>
          </w:p>
        </w:tc>
      </w:tr>
      <w:tr w:rsidR="00534A94" w:rsidRPr="00F74C4D" w:rsidTr="0058557B">
        <w:trPr>
          <w:trHeight w:val="330"/>
          <w:jc w:val="center"/>
        </w:trPr>
        <w:tc>
          <w:tcPr>
            <w:tcW w:w="212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..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…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534A94" w:rsidRPr="00F74C4D" w:rsidRDefault="00534A94" w:rsidP="0058557B">
            <w:pPr>
              <w:jc w:val="center"/>
              <w:rPr>
                <w:szCs w:val="24"/>
              </w:rPr>
            </w:pPr>
            <w:r w:rsidRPr="00F74C4D">
              <w:rPr>
                <w:szCs w:val="24"/>
              </w:rPr>
              <w:t>...</w:t>
            </w:r>
          </w:p>
        </w:tc>
      </w:tr>
    </w:tbl>
    <w:p w:rsidR="00534A94" w:rsidRDefault="00534A94" w:rsidP="00534A94"/>
    <w:p w:rsidR="00534A94" w:rsidRDefault="00534A94" w:rsidP="00534A94"/>
    <w:p w:rsidR="00534A94" w:rsidRDefault="00534A94" w:rsidP="00534A94">
      <w:pPr>
        <w:pStyle w:val="Blockquote"/>
      </w:pPr>
      <w:r>
        <w:t xml:space="preserve">2 - </w:t>
      </w:r>
      <w:r>
        <w:rPr>
          <w:b/>
        </w:rPr>
        <w:t>Le coût du matériel</w:t>
      </w:r>
      <w:r>
        <w:t xml:space="preserve"> </w:t>
      </w:r>
    </w:p>
    <w:p w:rsidR="00534A94" w:rsidRDefault="00534A94" w:rsidP="00534A94">
      <w:r>
        <w:t>Les charges "opération" qui sont  facturées selon une moyenne calculée en fonction du type d’opération. (</w:t>
      </w:r>
      <w:r w:rsidR="008F0EC4">
        <w:t>lesTypesOperations</w:t>
      </w:r>
      <w:r>
        <w:t>). Elles sont facturées à l'heure.</w:t>
      </w: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49"/>
        <w:gridCol w:w="2589"/>
        <w:gridCol w:w="1701"/>
      </w:tblGrid>
      <w:tr w:rsidR="00534A94" w:rsidTr="0058557B">
        <w:trPr>
          <w:jc w:val="center"/>
        </w:trPr>
        <w:tc>
          <w:tcPr>
            <w:tcW w:w="1949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Type d’opération</w:t>
            </w:r>
          </w:p>
        </w:tc>
        <w:tc>
          <w:tcPr>
            <w:tcW w:w="2589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Charges "opération"</w:t>
            </w:r>
          </w:p>
        </w:tc>
        <w:tc>
          <w:tcPr>
            <w:tcW w:w="1701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Bloc utilisé</w:t>
            </w:r>
          </w:p>
        </w:tc>
      </w:tr>
      <w:tr w:rsidR="00534A94" w:rsidTr="0058557B">
        <w:trPr>
          <w:jc w:val="center"/>
        </w:trPr>
        <w:tc>
          <w:tcPr>
            <w:tcW w:w="1949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1</w:t>
            </w:r>
            <w:r>
              <w:br/>
              <w:t>2</w:t>
            </w:r>
            <w:r>
              <w:br/>
              <w:t>3</w:t>
            </w:r>
            <w:r>
              <w:br/>
              <w:t xml:space="preserve">4 </w:t>
            </w:r>
          </w:p>
        </w:tc>
        <w:tc>
          <w:tcPr>
            <w:tcW w:w="2589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152</w:t>
            </w:r>
          </w:p>
          <w:p w:rsidR="00534A94" w:rsidRDefault="00534A94" w:rsidP="0058557B">
            <w:pPr>
              <w:jc w:val="center"/>
            </w:pPr>
            <w:r>
              <w:t>225</w:t>
            </w:r>
          </w:p>
          <w:p w:rsidR="00534A94" w:rsidRDefault="00534A94" w:rsidP="0058557B">
            <w:pPr>
              <w:jc w:val="center"/>
            </w:pPr>
            <w:r>
              <w:t>343</w:t>
            </w:r>
          </w:p>
          <w:p w:rsidR="00534A94" w:rsidRDefault="00534A94" w:rsidP="0058557B">
            <w:pPr>
              <w:jc w:val="center"/>
            </w:pPr>
            <w:r>
              <w:t>549</w:t>
            </w:r>
          </w:p>
        </w:tc>
        <w:tc>
          <w:tcPr>
            <w:tcW w:w="1701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8F0EC4">
            <w:pPr>
              <w:jc w:val="center"/>
            </w:pPr>
            <w:r>
              <w:t>2</w:t>
            </w:r>
            <w:r>
              <w:br/>
              <w:t>2</w:t>
            </w:r>
            <w:r>
              <w:br/>
            </w:r>
            <w:r w:rsidR="008F0EC4">
              <w:t>3</w:t>
            </w:r>
            <w:r>
              <w:br/>
              <w:t>1</w:t>
            </w:r>
          </w:p>
        </w:tc>
      </w:tr>
    </w:tbl>
    <w:p w:rsidR="00534A94" w:rsidRDefault="00534A94" w:rsidP="00534A94">
      <w:pPr>
        <w:ind w:left="360"/>
        <w:jc w:val="center"/>
      </w:pPr>
      <w:r>
        <w:t xml:space="preserve">Le choix du bloc se fait en fonction du type d’opération. </w:t>
      </w:r>
    </w:p>
    <w:p w:rsidR="00534A94" w:rsidRDefault="00534A94" w:rsidP="00534A94">
      <w:pPr>
        <w:ind w:left="360"/>
        <w:jc w:val="center"/>
      </w:pPr>
    </w:p>
    <w:p w:rsidR="00534A94" w:rsidRDefault="00534A94" w:rsidP="00534A94">
      <w:pPr>
        <w:numPr>
          <w:ilvl w:val="0"/>
          <w:numId w:val="7"/>
        </w:numPr>
        <w:spacing w:after="120"/>
        <w:ind w:left="1434" w:hanging="357"/>
      </w:pPr>
      <w:r>
        <w:t>Les charges "bloc" qui dépendent du bloc opératoire utilisé (</w:t>
      </w:r>
      <w:r w:rsidR="008F0EC4">
        <w:t>LesBlocs</w:t>
      </w:r>
      <w:r>
        <w:t>) sont forfaitaires.</w:t>
      </w: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896"/>
        <w:gridCol w:w="1973"/>
      </w:tblGrid>
      <w:tr w:rsidR="00534A94" w:rsidTr="0058557B">
        <w:trPr>
          <w:jc w:val="center"/>
        </w:trPr>
        <w:tc>
          <w:tcPr>
            <w:tcW w:w="18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>Bloc 1</w:t>
            </w:r>
          </w:p>
        </w:tc>
        <w:tc>
          <w:tcPr>
            <w:tcW w:w="1973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 xml:space="preserve">1 524 </w:t>
            </w:r>
          </w:p>
        </w:tc>
      </w:tr>
      <w:tr w:rsidR="00534A94" w:rsidTr="0058557B">
        <w:trPr>
          <w:jc w:val="center"/>
        </w:trPr>
        <w:tc>
          <w:tcPr>
            <w:tcW w:w="18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 xml:space="preserve">Bloc 2 </w:t>
            </w:r>
          </w:p>
        </w:tc>
        <w:tc>
          <w:tcPr>
            <w:tcW w:w="1973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534A94" w:rsidRDefault="00534A94" w:rsidP="0058557B">
            <w:pPr>
              <w:jc w:val="center"/>
            </w:pPr>
            <w:r>
              <w:t xml:space="preserve">915 </w:t>
            </w:r>
          </w:p>
        </w:tc>
      </w:tr>
      <w:tr w:rsidR="008F0EC4" w:rsidTr="0058557B">
        <w:trPr>
          <w:jc w:val="center"/>
        </w:trPr>
        <w:tc>
          <w:tcPr>
            <w:tcW w:w="1896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0EC4" w:rsidRDefault="008F0EC4" w:rsidP="0058557B">
            <w:pPr>
              <w:jc w:val="center"/>
            </w:pPr>
            <w:r>
              <w:t>Bloc 3</w:t>
            </w:r>
          </w:p>
        </w:tc>
        <w:tc>
          <w:tcPr>
            <w:tcW w:w="1973" w:type="dxa"/>
            <w:tcBorders>
              <w:top w:val="threeDEmboss" w:sz="6" w:space="0" w:color="auto"/>
              <w:left w:val="threeDEmboss" w:sz="6" w:space="0" w:color="auto"/>
              <w:bottom w:val="threeDEmboss" w:sz="6" w:space="0" w:color="auto"/>
              <w:right w:val="threeDEmboss" w:sz="6" w:space="0" w:color="auto"/>
            </w:tcBorders>
          </w:tcPr>
          <w:p w:rsidR="008F0EC4" w:rsidRDefault="008F0EC4" w:rsidP="0058557B">
            <w:pPr>
              <w:jc w:val="center"/>
            </w:pPr>
            <w:r>
              <w:t>1700</w:t>
            </w:r>
          </w:p>
        </w:tc>
      </w:tr>
    </w:tbl>
    <w:p w:rsidR="00534A94" w:rsidRDefault="008F0EC4" w:rsidP="00534A94">
      <w:pPr>
        <w:jc w:val="center"/>
      </w:pPr>
      <w:r>
        <w:t>…</w:t>
      </w:r>
    </w:p>
    <w:p w:rsidR="00534A94" w:rsidRDefault="00534A94" w:rsidP="006C4F88"/>
    <w:sectPr w:rsidR="00534A94" w:rsidSect="00F66A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77" w:right="1417" w:bottom="1417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6AE1" w:rsidRDefault="00896AE1" w:rsidP="00F66A32">
      <w:r>
        <w:separator/>
      </w:r>
    </w:p>
  </w:endnote>
  <w:endnote w:type="continuationSeparator" w:id="0">
    <w:p w:rsidR="00896AE1" w:rsidRDefault="00896AE1" w:rsidP="00F6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Code Pro">
    <w:altName w:val="DejaVu Sans Mono"/>
    <w:panose1 w:val="020B0509030403020204"/>
    <w:charset w:val="00"/>
    <w:family w:val="modern"/>
    <w:pitch w:val="fixed"/>
    <w:sig w:usb0="00000001" w:usb1="020038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002" w:rsidRDefault="008C400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002" w:rsidRDefault="008C4002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bookmarkStart w:id="0" w:name="_GoBack"/>
    <w:bookmarkEnd w:id="0"/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>PAGE   \* MERGEFORMAT</w:instrText>
    </w:r>
    <w:r>
      <w:rPr>
        <w:rFonts w:asciiTheme="minorHAnsi" w:eastAsiaTheme="minorEastAsia" w:hAnsiTheme="minorHAnsi" w:cstheme="minorBidi"/>
      </w:rPr>
      <w:fldChar w:fldCharType="separate"/>
    </w:r>
    <w:r w:rsidR="00896AE1" w:rsidRPr="00896AE1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:rsidR="008C4002" w:rsidRDefault="008C400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002" w:rsidRDefault="008C400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6AE1" w:rsidRDefault="00896AE1" w:rsidP="00F66A32">
      <w:r>
        <w:separator/>
      </w:r>
    </w:p>
  </w:footnote>
  <w:footnote w:type="continuationSeparator" w:id="0">
    <w:p w:rsidR="00896AE1" w:rsidRDefault="00896AE1" w:rsidP="00F66A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002" w:rsidRDefault="008C4002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6A32" w:rsidRDefault="00F66A32" w:rsidP="00F66A32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EE2C57" wp14:editId="3A27D3C2">
              <wp:simplePos x="0" y="0"/>
              <wp:positionH relativeFrom="column">
                <wp:posOffset>4930140</wp:posOffset>
              </wp:positionH>
              <wp:positionV relativeFrom="paragraph">
                <wp:posOffset>-262255</wp:posOffset>
              </wp:positionV>
              <wp:extent cx="1052195" cy="330200"/>
              <wp:effectExtent l="38100" t="38100" r="109855" b="107950"/>
              <wp:wrapTopAndBottom/>
              <wp:docPr id="4" name="Rectangle à coins arrondi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52195" cy="3302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cmpd="thinThick">
                        <a:solidFill>
                          <a:schemeClr val="accent4">
                            <a:lumMod val="75000"/>
                          </a:schemeClr>
                        </a:solidFill>
                        <a:rou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66A32" w:rsidRPr="0089167E" w:rsidRDefault="00F66A32" w:rsidP="00F66A32">
                          <w:pPr>
                            <w:rPr>
                              <w:rFonts w:ascii="Arial Black" w:hAnsi="Arial Black"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color w:val="7030A0"/>
                            </w:rPr>
                            <w:t>3</w:t>
                          </w: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-00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Rectangle à coins arrondis 3" o:spid="_x0000_s1237" style="position:absolute;margin-left:388.2pt;margin-top:-20.65pt;width:82.85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" fillcolor="#f2f2f2 [3052]" strokecolor="#5f497a [2407]" strokeweight="2pt">
              <v:stroke linestyle="thinThick"/>
              <v:shadow on="t" color="black" opacity="26214f" origin="-.5,-.5" offset=".74836mm,.74836mm"/>
              <v:path arrowok="t"/>
              <v:textbox>
                <w:txbxContent>
                  <w:p w:rsidR="00F66A32" w:rsidRPr="0089167E" w:rsidRDefault="00F66A32" w:rsidP="00F66A32">
                    <w:pPr>
                      <w:rPr>
                        <w:rFonts w:ascii="Arial Black" w:hAnsi="Arial Black"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color w:val="7030A0"/>
                      </w:rPr>
                      <w:t>3</w:t>
                    </w:r>
                    <w:r w:rsidRPr="0089167E">
                      <w:rPr>
                        <w:rFonts w:ascii="Arial Black" w:hAnsi="Arial Black"/>
                        <w:color w:val="7030A0"/>
                      </w:rPr>
                      <w:t>-00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430763" wp14:editId="6D7F47B0">
              <wp:simplePos x="0" y="0"/>
              <wp:positionH relativeFrom="column">
                <wp:posOffset>-490220</wp:posOffset>
              </wp:positionH>
              <wp:positionV relativeFrom="paragraph">
                <wp:posOffset>-240030</wp:posOffset>
              </wp:positionV>
              <wp:extent cx="895350" cy="304800"/>
              <wp:effectExtent l="38100" t="38100" r="114300" b="114300"/>
              <wp:wrapTopAndBottom/>
              <wp:docPr id="6" name="Rectangle à coins arrondi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5350" cy="3048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75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66A32" w:rsidRPr="0089167E" w:rsidRDefault="00F66A32" w:rsidP="00F66A32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B3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1" o:spid="_x0000_s1238" style="position:absolute;margin-left:-38.6pt;margin-top:-18.9pt;width:70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" fillcolor="#f2f2f2 [3052]" strokecolor="#5f497a [2407]" strokeweight="2pt">
              <v:shadow on="t" color="black" opacity="26214f" origin="-.5,-.5" offset=".74836mm,.74836mm"/>
              <v:path arrowok="t"/>
              <v:textbox>
                <w:txbxContent>
                  <w:p w:rsidR="00F66A32" w:rsidRPr="0089167E" w:rsidRDefault="00F66A32" w:rsidP="00F66A32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b/>
                        <w:color w:val="7030A0"/>
                      </w:rPr>
                      <w:t>B3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DFBE23" wp14:editId="148E1797">
              <wp:simplePos x="0" y="0"/>
              <wp:positionH relativeFrom="column">
                <wp:posOffset>174625</wp:posOffset>
              </wp:positionH>
              <wp:positionV relativeFrom="paragraph">
                <wp:posOffset>-394335</wp:posOffset>
              </wp:positionV>
              <wp:extent cx="5003800" cy="714375"/>
              <wp:effectExtent l="38100" t="38100" r="120650" b="123825"/>
              <wp:wrapTopAndBottom/>
              <wp:docPr id="5" name="Rectangle à coins arrondi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03800" cy="714375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66A32" w:rsidRPr="0089167E" w:rsidRDefault="00534A94" w:rsidP="00F66A32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Clinique Grafenberg</w:t>
                          </w:r>
                        </w:p>
                        <w:p w:rsidR="00F66A32" w:rsidRPr="0089167E" w:rsidRDefault="00F66A32" w:rsidP="00F66A32">
                          <w:pPr>
                            <w:jc w:val="center"/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</w:pPr>
                          <w:r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  <w:t>Cybersécurité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2" o:spid="_x0000_s1239" style="position:absolute;margin-left:13.75pt;margin-top:-31.05pt;width:394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" fillcolor="#f2f2f2 [3052]" strokecolor="#b2a1c7 [1943]" strokeweight="2pt">
              <v:shadow on="t" color="black" opacity="26214f" origin="-.5,-.5" offset=".74836mm,.74836mm"/>
              <v:path arrowok="t"/>
              <v:textbox>
                <w:txbxContent>
                  <w:p w:rsidR="00F66A32" w:rsidRPr="0089167E" w:rsidRDefault="00534A94" w:rsidP="00F66A32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>
                      <w:rPr>
                        <w:rFonts w:ascii="Arial Black" w:hAnsi="Arial Black"/>
                        <w:b/>
                        <w:color w:val="7030A0"/>
                      </w:rPr>
                      <w:t>Clinique Grafenberg</w:t>
                    </w:r>
                  </w:p>
                  <w:p w:rsidR="00F66A32" w:rsidRPr="0089167E" w:rsidRDefault="00F66A32" w:rsidP="00F66A32">
                    <w:pPr>
                      <w:jc w:val="center"/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</w:pPr>
                    <w:r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  <w:t>Cybersécurité</w:t>
                    </w:r>
                  </w:p>
                </w:txbxContent>
              </v:textbox>
              <w10:wrap type="topAndBottom"/>
            </v:roundrect>
          </w:pict>
        </mc:Fallback>
      </mc:AlternateContent>
    </w:r>
  </w:p>
  <w:p w:rsidR="00F66A32" w:rsidRDefault="00F66A32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002" w:rsidRDefault="008C4002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17AE1E3C"/>
    <w:multiLevelType w:val="hybridMultilevel"/>
    <w:tmpl w:val="DC02B3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C56336"/>
    <w:multiLevelType w:val="hybridMultilevel"/>
    <w:tmpl w:val="699E59F4"/>
    <w:lvl w:ilvl="0" w:tplc="FBA0F25C">
      <w:start w:val="1000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7D706D"/>
    <w:multiLevelType w:val="hybridMultilevel"/>
    <w:tmpl w:val="C93C9FB0"/>
    <w:lvl w:ilvl="0" w:tplc="082A8BB6">
      <w:start w:val="1"/>
      <w:numFmt w:val="decimal"/>
      <w:pStyle w:val="question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1D5D75"/>
    <w:multiLevelType w:val="hybridMultilevel"/>
    <w:tmpl w:val="29A2B6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A245D2"/>
    <w:multiLevelType w:val="hybridMultilevel"/>
    <w:tmpl w:val="BAEA2C1E"/>
    <w:lvl w:ilvl="0" w:tplc="0E5A14CA">
      <w:start w:val="1"/>
      <w:numFmt w:val="decimal"/>
      <w:pStyle w:val="Exercice"/>
      <w:lvlText w:val="EXERCICE %1.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ED4F1C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3"/>
  </w:num>
  <w:num w:numId="6">
    <w:abstractNumId w:val="3"/>
  </w:num>
  <w:num w:numId="7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1440" w:hanging="360"/>
        </w:pPr>
        <w:rPr>
          <w:rFonts w:ascii="Symbol" w:hAnsi="Symbol" w:hint="default"/>
        </w:rPr>
      </w:lvl>
    </w:lvlOverride>
  </w:num>
  <w:num w:numId="8">
    <w:abstractNumId w:val="1"/>
  </w:num>
  <w:num w:numId="9">
    <w:abstractNumId w:val="4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A94"/>
    <w:rsid w:val="00024E24"/>
    <w:rsid w:val="00062693"/>
    <w:rsid w:val="00093E2E"/>
    <w:rsid w:val="000E7F64"/>
    <w:rsid w:val="00144C43"/>
    <w:rsid w:val="00174B15"/>
    <w:rsid w:val="00190A7C"/>
    <w:rsid w:val="001D07CD"/>
    <w:rsid w:val="002A39A2"/>
    <w:rsid w:val="002B5F75"/>
    <w:rsid w:val="0041435D"/>
    <w:rsid w:val="00462042"/>
    <w:rsid w:val="004D65EC"/>
    <w:rsid w:val="00534A94"/>
    <w:rsid w:val="00650A78"/>
    <w:rsid w:val="006C4F88"/>
    <w:rsid w:val="00776418"/>
    <w:rsid w:val="00887746"/>
    <w:rsid w:val="00896AE1"/>
    <w:rsid w:val="008C4002"/>
    <w:rsid w:val="008E07D8"/>
    <w:rsid w:val="008F0EC4"/>
    <w:rsid w:val="00927CB7"/>
    <w:rsid w:val="0097724B"/>
    <w:rsid w:val="009F4CC0"/>
    <w:rsid w:val="00A95EB8"/>
    <w:rsid w:val="00B61299"/>
    <w:rsid w:val="00B66651"/>
    <w:rsid w:val="00B710F0"/>
    <w:rsid w:val="00BD6C3C"/>
    <w:rsid w:val="00BF398B"/>
    <w:rsid w:val="00C0346A"/>
    <w:rsid w:val="00C65202"/>
    <w:rsid w:val="00EB339E"/>
    <w:rsid w:val="00EC2D30"/>
    <w:rsid w:val="00F1118A"/>
    <w:rsid w:val="00F66A32"/>
    <w:rsid w:val="00FA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0F0"/>
    <w:pPr>
      <w:ind w:left="0"/>
    </w:pPr>
    <w:rPr>
      <w:rFonts w:ascii="Times New Roman" w:hAnsi="Times New Roman" w:cs="Arial"/>
      <w:sz w:val="24"/>
      <w:szCs w:val="20"/>
      <w:lang w:eastAsia="fr-FR"/>
    </w:rPr>
  </w:style>
  <w:style w:type="paragraph" w:styleId="Titre1">
    <w:name w:val="heading 1"/>
    <w:basedOn w:val="Normal"/>
    <w:link w:val="Titre1Car"/>
    <w:uiPriority w:val="9"/>
    <w:qFormat/>
    <w:rsid w:val="009F4CC0"/>
    <w:pPr>
      <w:spacing w:before="100" w:beforeAutospacing="1" w:after="100" w:afterAutospacing="1"/>
      <w:outlineLvl w:val="0"/>
    </w:pPr>
    <w:rPr>
      <w:rFonts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4CC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9F4CC0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  <w:jc w:val="both"/>
    </w:pPr>
    <w:rPr>
      <w:rFonts w:ascii="Source Code Pro" w:hAnsi="Source Code Pro"/>
      <w:color w:val="CC0000"/>
      <w:sz w:val="16"/>
    </w:rPr>
  </w:style>
  <w:style w:type="paragraph" w:customStyle="1" w:styleId="figure">
    <w:name w:val="figure"/>
    <w:basedOn w:val="Normal"/>
    <w:qFormat/>
    <w:rsid w:val="009F4CC0"/>
    <w:pPr>
      <w:ind w:firstLine="709"/>
      <w:jc w:val="both"/>
    </w:pPr>
    <w:rPr>
      <w:rFonts w:eastAsiaTheme="minorHAnsi" w:cstheme="minorBidi"/>
      <w:b/>
      <w:color w:val="1F497D" w:themeColor="text2"/>
      <w:sz w:val="2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9F4CC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F4CC0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F4CC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F4CC0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qFormat/>
    <w:rsid w:val="009F4CC0"/>
    <w:pPr>
      <w:numPr>
        <w:numId w:val="4"/>
      </w:numPr>
      <w:pBdr>
        <w:bottom w:val="single" w:sz="12" w:space="1" w:color="CB08DA"/>
      </w:pBdr>
    </w:pPr>
    <w:rPr>
      <w:b/>
      <w:color w:val="CB08DA"/>
      <w:sz w:val="22"/>
    </w:rPr>
  </w:style>
  <w:style w:type="character" w:customStyle="1" w:styleId="Titre1Car">
    <w:name w:val="Titre 1 Car"/>
    <w:basedOn w:val="Policepardfaut"/>
    <w:link w:val="Titre1"/>
    <w:uiPriority w:val="9"/>
    <w:rsid w:val="009F4CC0"/>
    <w:rPr>
      <w:rFonts w:ascii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9F4C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character" w:styleId="lev">
    <w:name w:val="Strong"/>
    <w:basedOn w:val="Policepardfaut"/>
    <w:uiPriority w:val="22"/>
    <w:qFormat/>
    <w:rsid w:val="009F4CC0"/>
    <w:rPr>
      <w:b/>
      <w:bCs/>
    </w:rPr>
  </w:style>
  <w:style w:type="paragraph" w:styleId="NormalWeb">
    <w:name w:val="Normal (Web)"/>
    <w:basedOn w:val="Normal"/>
    <w:uiPriority w:val="99"/>
    <w:unhideWhenUsed/>
    <w:rsid w:val="009F4CC0"/>
    <w:pPr>
      <w:spacing w:before="100" w:beforeAutospacing="1" w:after="100" w:afterAutospacing="1"/>
    </w:pPr>
    <w:rPr>
      <w:rFonts w:cs="Times New Roman"/>
      <w:szCs w:val="24"/>
    </w:rPr>
  </w:style>
  <w:style w:type="character" w:styleId="CodeHTML">
    <w:name w:val="HTML Code"/>
    <w:basedOn w:val="Policepardfaut"/>
    <w:uiPriority w:val="99"/>
    <w:semiHidden/>
    <w:unhideWhenUsed/>
    <w:rsid w:val="009F4CC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F4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F4CC0"/>
    <w:rPr>
      <w:rFonts w:ascii="Courier New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F4CC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4CC0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question">
    <w:name w:val="question"/>
    <w:basedOn w:val="Sansinterligne"/>
    <w:qFormat/>
    <w:rsid w:val="00927CB7"/>
    <w:pPr>
      <w:numPr>
        <w:numId w:val="6"/>
      </w:numPr>
    </w:pPr>
  </w:style>
  <w:style w:type="paragraph" w:styleId="Sansinterligne">
    <w:name w:val="No Spacing"/>
    <w:uiPriority w:val="1"/>
    <w:qFormat/>
    <w:rsid w:val="00927CB7"/>
    <w:pPr>
      <w:ind w:left="0"/>
    </w:pPr>
    <w:rPr>
      <w:rFonts w:ascii="Times New Roman" w:hAnsi="Times New Roman" w:cs="Arial"/>
      <w:sz w:val="24"/>
      <w:szCs w:val="20"/>
      <w:lang w:eastAsia="fr-FR"/>
    </w:rPr>
  </w:style>
  <w:style w:type="paragraph" w:styleId="Titre">
    <w:name w:val="Title"/>
    <w:basedOn w:val="Normal"/>
    <w:link w:val="TitreCar"/>
    <w:qFormat/>
    <w:rsid w:val="00534A94"/>
    <w:pPr>
      <w:jc w:val="center"/>
    </w:pPr>
    <w:rPr>
      <w:rFonts w:cs="Times New Roman"/>
      <w:b/>
      <w:bCs/>
      <w:szCs w:val="24"/>
    </w:rPr>
  </w:style>
  <w:style w:type="character" w:customStyle="1" w:styleId="TitreCar">
    <w:name w:val="Titre Car"/>
    <w:basedOn w:val="Policepardfaut"/>
    <w:link w:val="Titre"/>
    <w:rsid w:val="00534A94"/>
    <w:rPr>
      <w:rFonts w:ascii="Times New Roman" w:hAnsi="Times New Roman" w:cs="Times New Roman"/>
      <w:b/>
      <w:bCs/>
      <w:sz w:val="24"/>
      <w:szCs w:val="24"/>
      <w:lang w:eastAsia="fr-FR"/>
    </w:rPr>
  </w:style>
  <w:style w:type="paragraph" w:customStyle="1" w:styleId="Blockquote">
    <w:name w:val="Blockquote"/>
    <w:basedOn w:val="Normal"/>
    <w:rsid w:val="00534A94"/>
    <w:pPr>
      <w:spacing w:before="100" w:after="100"/>
      <w:ind w:left="360" w:right="360"/>
    </w:pPr>
    <w:rPr>
      <w:rFonts w:cs="Times New Roman"/>
      <w:snapToGrid w:val="0"/>
      <w:szCs w:val="24"/>
    </w:rPr>
  </w:style>
  <w:style w:type="paragraph" w:styleId="Paragraphedeliste">
    <w:name w:val="List Paragraph"/>
    <w:basedOn w:val="Normal"/>
    <w:uiPriority w:val="34"/>
    <w:qFormat/>
    <w:rsid w:val="00024E24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462042"/>
    <w:pPr>
      <w:spacing w:before="100" w:beforeAutospacing="1" w:after="100" w:afterAutospacing="1"/>
    </w:pPr>
    <w:rPr>
      <w:rFonts w:cs="Times New Roman"/>
      <w:szCs w:val="24"/>
    </w:rPr>
  </w:style>
  <w:style w:type="character" w:customStyle="1" w:styleId="m">
    <w:name w:val="ͼm"/>
    <w:basedOn w:val="Policepardfaut"/>
    <w:rsid w:val="00462042"/>
  </w:style>
  <w:style w:type="character" w:customStyle="1" w:styleId="g">
    <w:name w:val="ͼg"/>
    <w:basedOn w:val="Policepardfaut"/>
    <w:rsid w:val="004620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0F0"/>
    <w:pPr>
      <w:ind w:left="0"/>
    </w:pPr>
    <w:rPr>
      <w:rFonts w:ascii="Times New Roman" w:hAnsi="Times New Roman" w:cs="Arial"/>
      <w:sz w:val="24"/>
      <w:szCs w:val="20"/>
      <w:lang w:eastAsia="fr-FR"/>
    </w:rPr>
  </w:style>
  <w:style w:type="paragraph" w:styleId="Titre1">
    <w:name w:val="heading 1"/>
    <w:basedOn w:val="Normal"/>
    <w:link w:val="Titre1Car"/>
    <w:uiPriority w:val="9"/>
    <w:qFormat/>
    <w:rsid w:val="009F4CC0"/>
    <w:pPr>
      <w:spacing w:before="100" w:beforeAutospacing="1" w:after="100" w:afterAutospacing="1"/>
      <w:outlineLvl w:val="0"/>
    </w:pPr>
    <w:rPr>
      <w:rFonts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4CC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9F4CC0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  <w:jc w:val="both"/>
    </w:pPr>
    <w:rPr>
      <w:rFonts w:ascii="Source Code Pro" w:hAnsi="Source Code Pro"/>
      <w:color w:val="CC0000"/>
      <w:sz w:val="16"/>
    </w:rPr>
  </w:style>
  <w:style w:type="paragraph" w:customStyle="1" w:styleId="figure">
    <w:name w:val="figure"/>
    <w:basedOn w:val="Normal"/>
    <w:qFormat/>
    <w:rsid w:val="009F4CC0"/>
    <w:pPr>
      <w:ind w:firstLine="709"/>
      <w:jc w:val="both"/>
    </w:pPr>
    <w:rPr>
      <w:rFonts w:eastAsiaTheme="minorHAnsi" w:cstheme="minorBidi"/>
      <w:b/>
      <w:color w:val="1F497D" w:themeColor="text2"/>
      <w:sz w:val="2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9F4CC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F4CC0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F4CC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F4CC0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qFormat/>
    <w:rsid w:val="009F4CC0"/>
    <w:pPr>
      <w:numPr>
        <w:numId w:val="4"/>
      </w:numPr>
      <w:pBdr>
        <w:bottom w:val="single" w:sz="12" w:space="1" w:color="CB08DA"/>
      </w:pBdr>
    </w:pPr>
    <w:rPr>
      <w:b/>
      <w:color w:val="CB08DA"/>
      <w:sz w:val="22"/>
    </w:rPr>
  </w:style>
  <w:style w:type="character" w:customStyle="1" w:styleId="Titre1Car">
    <w:name w:val="Titre 1 Car"/>
    <w:basedOn w:val="Policepardfaut"/>
    <w:link w:val="Titre1"/>
    <w:uiPriority w:val="9"/>
    <w:rsid w:val="009F4CC0"/>
    <w:rPr>
      <w:rFonts w:ascii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9F4C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character" w:styleId="lev">
    <w:name w:val="Strong"/>
    <w:basedOn w:val="Policepardfaut"/>
    <w:uiPriority w:val="22"/>
    <w:qFormat/>
    <w:rsid w:val="009F4CC0"/>
    <w:rPr>
      <w:b/>
      <w:bCs/>
    </w:rPr>
  </w:style>
  <w:style w:type="paragraph" w:styleId="NormalWeb">
    <w:name w:val="Normal (Web)"/>
    <w:basedOn w:val="Normal"/>
    <w:uiPriority w:val="99"/>
    <w:unhideWhenUsed/>
    <w:rsid w:val="009F4CC0"/>
    <w:pPr>
      <w:spacing w:before="100" w:beforeAutospacing="1" w:after="100" w:afterAutospacing="1"/>
    </w:pPr>
    <w:rPr>
      <w:rFonts w:cs="Times New Roman"/>
      <w:szCs w:val="24"/>
    </w:rPr>
  </w:style>
  <w:style w:type="character" w:styleId="CodeHTML">
    <w:name w:val="HTML Code"/>
    <w:basedOn w:val="Policepardfaut"/>
    <w:uiPriority w:val="99"/>
    <w:semiHidden/>
    <w:unhideWhenUsed/>
    <w:rsid w:val="009F4CC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F4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F4CC0"/>
    <w:rPr>
      <w:rFonts w:ascii="Courier New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F4CC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4CC0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question">
    <w:name w:val="question"/>
    <w:basedOn w:val="Sansinterligne"/>
    <w:qFormat/>
    <w:rsid w:val="00927CB7"/>
    <w:pPr>
      <w:numPr>
        <w:numId w:val="6"/>
      </w:numPr>
    </w:pPr>
  </w:style>
  <w:style w:type="paragraph" w:styleId="Sansinterligne">
    <w:name w:val="No Spacing"/>
    <w:uiPriority w:val="1"/>
    <w:qFormat/>
    <w:rsid w:val="00927CB7"/>
    <w:pPr>
      <w:ind w:left="0"/>
    </w:pPr>
    <w:rPr>
      <w:rFonts w:ascii="Times New Roman" w:hAnsi="Times New Roman" w:cs="Arial"/>
      <w:sz w:val="24"/>
      <w:szCs w:val="20"/>
      <w:lang w:eastAsia="fr-FR"/>
    </w:rPr>
  </w:style>
  <w:style w:type="paragraph" w:styleId="Titre">
    <w:name w:val="Title"/>
    <w:basedOn w:val="Normal"/>
    <w:link w:val="TitreCar"/>
    <w:qFormat/>
    <w:rsid w:val="00534A94"/>
    <w:pPr>
      <w:jc w:val="center"/>
    </w:pPr>
    <w:rPr>
      <w:rFonts w:cs="Times New Roman"/>
      <w:b/>
      <w:bCs/>
      <w:szCs w:val="24"/>
    </w:rPr>
  </w:style>
  <w:style w:type="character" w:customStyle="1" w:styleId="TitreCar">
    <w:name w:val="Titre Car"/>
    <w:basedOn w:val="Policepardfaut"/>
    <w:link w:val="Titre"/>
    <w:rsid w:val="00534A94"/>
    <w:rPr>
      <w:rFonts w:ascii="Times New Roman" w:hAnsi="Times New Roman" w:cs="Times New Roman"/>
      <w:b/>
      <w:bCs/>
      <w:sz w:val="24"/>
      <w:szCs w:val="24"/>
      <w:lang w:eastAsia="fr-FR"/>
    </w:rPr>
  </w:style>
  <w:style w:type="paragraph" w:customStyle="1" w:styleId="Blockquote">
    <w:name w:val="Blockquote"/>
    <w:basedOn w:val="Normal"/>
    <w:rsid w:val="00534A94"/>
    <w:pPr>
      <w:spacing w:before="100" w:after="100"/>
      <w:ind w:left="360" w:right="360"/>
    </w:pPr>
    <w:rPr>
      <w:rFonts w:cs="Times New Roman"/>
      <w:snapToGrid w:val="0"/>
      <w:szCs w:val="24"/>
    </w:rPr>
  </w:style>
  <w:style w:type="paragraph" w:styleId="Paragraphedeliste">
    <w:name w:val="List Paragraph"/>
    <w:basedOn w:val="Normal"/>
    <w:uiPriority w:val="34"/>
    <w:qFormat/>
    <w:rsid w:val="00024E24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462042"/>
    <w:pPr>
      <w:spacing w:before="100" w:beforeAutospacing="1" w:after="100" w:afterAutospacing="1"/>
    </w:pPr>
    <w:rPr>
      <w:rFonts w:cs="Times New Roman"/>
      <w:szCs w:val="24"/>
    </w:rPr>
  </w:style>
  <w:style w:type="character" w:customStyle="1" w:styleId="m">
    <w:name w:val="ͼm"/>
    <w:basedOn w:val="Policepardfaut"/>
    <w:rsid w:val="00462042"/>
  </w:style>
  <w:style w:type="character" w:customStyle="1" w:styleId="g">
    <w:name w:val="ͼg"/>
    <w:basedOn w:val="Policepardfaut"/>
    <w:rsid w:val="00462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8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9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1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55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0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39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57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2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6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2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05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0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7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9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407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5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4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1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35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6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7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2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19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25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10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8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4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2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4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2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7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0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inne\AppData\Roaming\Microsoft\Templates\Bloc3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Bloc3.dotx</Template>
  <TotalTime>64</TotalTime>
  <Pages>4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</dc:creator>
  <cp:lastModifiedBy>Corinne</cp:lastModifiedBy>
  <cp:revision>5</cp:revision>
  <dcterms:created xsi:type="dcterms:W3CDTF">2026-09-03T07:29:00Z</dcterms:created>
  <dcterms:modified xsi:type="dcterms:W3CDTF">2026-09-15T08:00:00Z</dcterms:modified>
</cp:coreProperties>
</file>