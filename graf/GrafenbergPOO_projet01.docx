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FC9" w:rsidRPr="003A326B" w:rsidRDefault="00430FC9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>La clinique Gräfenberg créée par Mr Gräfenberg dans les années 1970 est réputée pour la qualité de son personnel.</w:t>
      </w:r>
    </w:p>
    <w:p w:rsidR="00430FC9" w:rsidRPr="003A326B" w:rsidRDefault="00430FC9" w:rsidP="00430FC9">
      <w:pPr>
        <w:pStyle w:val="Titre"/>
        <w:jc w:val="both"/>
        <w:rPr>
          <w:b w:val="0"/>
          <w:sz w:val="22"/>
        </w:rPr>
      </w:pPr>
    </w:p>
    <w:p w:rsidR="00430FC9" w:rsidRPr="003A326B" w:rsidRDefault="00AB789A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Si la clinique a évolué sur le plan médical et technique, son système informatique peut être qualifié d'archaïque… </w:t>
      </w:r>
    </w:p>
    <w:p w:rsidR="00430FC9" w:rsidRPr="003A326B" w:rsidRDefault="00430FC9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La nouvelle direction a décidé de développer la gestion comptable (financière et analytique), partie administrative qui </w:t>
      </w:r>
      <w:r w:rsidR="00AB789A" w:rsidRPr="003A326B">
        <w:rPr>
          <w:b w:val="0"/>
          <w:sz w:val="22"/>
        </w:rPr>
        <w:t>a</w:t>
      </w:r>
      <w:r w:rsidRPr="003A326B">
        <w:rPr>
          <w:b w:val="0"/>
          <w:sz w:val="22"/>
        </w:rPr>
        <w:t xml:space="preserve"> été totalement délaissée. </w:t>
      </w:r>
    </w:p>
    <w:p w:rsidR="00430FC9" w:rsidRPr="003A326B" w:rsidRDefault="00430FC9" w:rsidP="00430FC9">
      <w:pPr>
        <w:pStyle w:val="Titre"/>
        <w:jc w:val="both"/>
        <w:rPr>
          <w:b w:val="0"/>
          <w:sz w:val="22"/>
        </w:rPr>
      </w:pPr>
    </w:p>
    <w:p w:rsidR="00C11464" w:rsidRPr="003A326B" w:rsidRDefault="00C11464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>Le parc informatique vient d'être totalement renouvelé et un ensemble d'appels à projet viennent d'</w:t>
      </w:r>
      <w:r w:rsidR="00CF5EB4" w:rsidRPr="003A326B">
        <w:rPr>
          <w:b w:val="0"/>
          <w:sz w:val="22"/>
        </w:rPr>
        <w:t xml:space="preserve">être </w:t>
      </w:r>
      <w:r w:rsidRPr="003A326B">
        <w:rPr>
          <w:b w:val="0"/>
          <w:sz w:val="22"/>
        </w:rPr>
        <w:t>diffusés.</w:t>
      </w:r>
    </w:p>
    <w:p w:rsidR="00C11464" w:rsidRPr="003A326B" w:rsidRDefault="00C11464" w:rsidP="00430FC9">
      <w:pPr>
        <w:pStyle w:val="Titre"/>
        <w:jc w:val="both"/>
        <w:rPr>
          <w:b w:val="0"/>
          <w:sz w:val="22"/>
        </w:rPr>
      </w:pPr>
    </w:p>
    <w:p w:rsidR="00C11464" w:rsidRPr="003A326B" w:rsidRDefault="00C11464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>Vous avez été retenu pour le premier projet : suivi des interventions chirurgicales.</w:t>
      </w:r>
    </w:p>
    <w:p w:rsidR="00C11464" w:rsidRPr="003A326B" w:rsidRDefault="00C11464" w:rsidP="00C11464">
      <w:pPr>
        <w:pStyle w:val="Titre"/>
        <w:tabs>
          <w:tab w:val="left" w:pos="7948"/>
        </w:tabs>
        <w:jc w:val="both"/>
        <w:rPr>
          <w:b w:val="0"/>
          <w:sz w:val="22"/>
        </w:rPr>
      </w:pPr>
    </w:p>
    <w:p w:rsidR="00C11464" w:rsidRPr="003A326B" w:rsidRDefault="00CF5EB4" w:rsidP="00C11464">
      <w:pPr>
        <w:pStyle w:val="Titre"/>
        <w:tabs>
          <w:tab w:val="left" w:pos="7948"/>
        </w:tabs>
        <w:jc w:val="both"/>
        <w:rPr>
          <w:sz w:val="22"/>
        </w:rPr>
      </w:pPr>
      <w:r w:rsidRPr="003A326B">
        <w:rPr>
          <w:sz w:val="22"/>
        </w:rPr>
        <w:t>SUIVI DES INTERVENTIONS</w:t>
      </w:r>
    </w:p>
    <w:p w:rsidR="00C11464" w:rsidRPr="003A326B" w:rsidRDefault="00C11464" w:rsidP="00430FC9">
      <w:pPr>
        <w:pStyle w:val="Titre"/>
        <w:jc w:val="both"/>
        <w:rPr>
          <w:b w:val="0"/>
          <w:sz w:val="22"/>
        </w:rPr>
      </w:pPr>
    </w:p>
    <w:p w:rsidR="00C11464" w:rsidRPr="003A326B" w:rsidRDefault="00C11464" w:rsidP="00430FC9">
      <w:pPr>
        <w:pStyle w:val="Titre"/>
        <w:jc w:val="both"/>
        <w:rPr>
          <w:sz w:val="22"/>
        </w:rPr>
      </w:pPr>
      <w:r w:rsidRPr="003A326B">
        <w:rPr>
          <w:sz w:val="22"/>
        </w:rPr>
        <w:t>Existant :</w:t>
      </w:r>
    </w:p>
    <w:p w:rsidR="00C11464" w:rsidRPr="003A326B" w:rsidRDefault="00C11464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>A chaque intervention une fiche est créée (voir annexe</w:t>
      </w:r>
      <w:r w:rsidR="00507521">
        <w:rPr>
          <w:b w:val="0"/>
          <w:sz w:val="22"/>
        </w:rPr>
        <w:t xml:space="preserve"> </w:t>
      </w:r>
      <w:r w:rsidRPr="003A326B">
        <w:rPr>
          <w:b w:val="0"/>
          <w:sz w:val="22"/>
        </w:rPr>
        <w:t>1)  dans une feuille de calcul.</w:t>
      </w:r>
    </w:p>
    <w:p w:rsidR="00C11464" w:rsidRPr="003A326B" w:rsidRDefault="00C11464" w:rsidP="00430FC9">
      <w:pPr>
        <w:pStyle w:val="Titre"/>
        <w:jc w:val="both"/>
        <w:rPr>
          <w:b w:val="0"/>
          <w:sz w:val="22"/>
        </w:rPr>
      </w:pPr>
    </w:p>
    <w:p w:rsidR="00C11464" w:rsidRPr="003A326B" w:rsidRDefault="00C11464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Les zones surlignées </w:t>
      </w:r>
      <w:r w:rsidR="00CF5EB4" w:rsidRPr="003A326B">
        <w:rPr>
          <w:b w:val="0"/>
          <w:sz w:val="22"/>
        </w:rPr>
        <w:t xml:space="preserve">concernant l'intervention </w:t>
      </w:r>
      <w:r w:rsidRPr="003A326B">
        <w:rPr>
          <w:b w:val="0"/>
          <w:sz w:val="22"/>
        </w:rPr>
        <w:t>sont saisie</w:t>
      </w:r>
      <w:r w:rsidR="00CF5EB4" w:rsidRPr="003A326B">
        <w:rPr>
          <w:b w:val="0"/>
          <w:sz w:val="22"/>
        </w:rPr>
        <w:t>s</w:t>
      </w:r>
      <w:r w:rsidRPr="003A326B">
        <w:rPr>
          <w:b w:val="0"/>
          <w:sz w:val="22"/>
        </w:rPr>
        <w:t xml:space="preserve"> par un/e infi</w:t>
      </w:r>
      <w:r w:rsidR="00CF5EB4" w:rsidRPr="003A326B">
        <w:rPr>
          <w:b w:val="0"/>
          <w:sz w:val="22"/>
        </w:rPr>
        <w:t xml:space="preserve">rmier/ère </w:t>
      </w:r>
      <w:r w:rsidRPr="003A326B">
        <w:rPr>
          <w:b w:val="0"/>
          <w:sz w:val="22"/>
        </w:rPr>
        <w:t>p</w:t>
      </w:r>
      <w:r w:rsidR="00CF5EB4" w:rsidRPr="003A326B">
        <w:rPr>
          <w:b w:val="0"/>
          <w:sz w:val="22"/>
        </w:rPr>
        <w:t>uis complétées</w:t>
      </w:r>
      <w:r w:rsidRPr="003A326B">
        <w:rPr>
          <w:b w:val="0"/>
          <w:sz w:val="22"/>
        </w:rPr>
        <w:t xml:space="preserve"> </w:t>
      </w:r>
      <w:r w:rsidR="00CF5EB4" w:rsidRPr="003A326B">
        <w:rPr>
          <w:b w:val="0"/>
          <w:sz w:val="22"/>
        </w:rPr>
        <w:t>par</w:t>
      </w:r>
      <w:r w:rsidRPr="003A326B">
        <w:rPr>
          <w:b w:val="0"/>
          <w:sz w:val="22"/>
        </w:rPr>
        <w:t xml:space="preserve"> </w:t>
      </w:r>
      <w:r w:rsidR="001A19F2" w:rsidRPr="003A326B">
        <w:rPr>
          <w:b w:val="0"/>
          <w:sz w:val="22"/>
        </w:rPr>
        <w:t>un/e secrétaire comptable</w:t>
      </w:r>
      <w:r w:rsidRPr="003A326B">
        <w:rPr>
          <w:b w:val="0"/>
          <w:sz w:val="22"/>
        </w:rPr>
        <w:t>.</w:t>
      </w:r>
    </w:p>
    <w:p w:rsidR="00CF5EB4" w:rsidRPr="003A326B" w:rsidRDefault="00CF5EB4" w:rsidP="00430FC9">
      <w:pPr>
        <w:pStyle w:val="Titre"/>
        <w:jc w:val="both"/>
        <w:rPr>
          <w:b w:val="0"/>
          <w:sz w:val="22"/>
        </w:rPr>
      </w:pPr>
    </w:p>
    <w:p w:rsidR="00430FC9" w:rsidRPr="003A326B" w:rsidRDefault="00430FC9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Une intervention chirurgicale est pratiquée par une équipe composée au maximum de sept intervenants. Chaque intervenant appartient à une catégorie (A, B ou C). </w:t>
      </w:r>
    </w:p>
    <w:p w:rsidR="001A19F2" w:rsidRPr="003A326B" w:rsidRDefault="00430FC9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>L'opération peut être effectuée le jour ou la nuit</w:t>
      </w:r>
      <w:r w:rsidR="001A19F2" w:rsidRPr="003A326B">
        <w:rPr>
          <w:b w:val="0"/>
          <w:sz w:val="22"/>
        </w:rPr>
        <w:t xml:space="preserve"> ou un dimanche ou jour férié</w:t>
      </w:r>
      <w:r w:rsidRPr="003A326B">
        <w:rPr>
          <w:b w:val="0"/>
          <w:sz w:val="22"/>
        </w:rPr>
        <w:t xml:space="preserve">. </w:t>
      </w:r>
    </w:p>
    <w:p w:rsidR="001A19F2" w:rsidRPr="003A326B" w:rsidRDefault="001A19F2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>Le tarif :</w:t>
      </w:r>
    </w:p>
    <w:p w:rsidR="00430FC9" w:rsidRPr="003A326B" w:rsidRDefault="001A19F2" w:rsidP="001A19F2">
      <w:pPr>
        <w:pStyle w:val="Titre"/>
        <w:numPr>
          <w:ilvl w:val="0"/>
          <w:numId w:val="8"/>
        </w:numPr>
        <w:jc w:val="both"/>
        <w:rPr>
          <w:b w:val="0"/>
          <w:sz w:val="22"/>
        </w:rPr>
      </w:pPr>
      <w:r w:rsidRPr="003A326B">
        <w:rPr>
          <w:b w:val="0"/>
          <w:sz w:val="22"/>
        </w:rPr>
        <w:t>we et jour férié est majoré de 200%  (de jour ou de nuit)</w:t>
      </w:r>
    </w:p>
    <w:p w:rsidR="001A19F2" w:rsidRPr="003A326B" w:rsidRDefault="001A19F2" w:rsidP="001A19F2">
      <w:pPr>
        <w:pStyle w:val="Titre"/>
        <w:numPr>
          <w:ilvl w:val="0"/>
          <w:numId w:val="8"/>
        </w:numPr>
        <w:jc w:val="both"/>
        <w:rPr>
          <w:b w:val="0"/>
          <w:sz w:val="22"/>
        </w:rPr>
      </w:pPr>
      <w:r w:rsidRPr="003A326B">
        <w:rPr>
          <w:b w:val="0"/>
          <w:sz w:val="22"/>
        </w:rPr>
        <w:t>nuit est majoré de 100% (sauf le we et jour férié)</w:t>
      </w:r>
    </w:p>
    <w:p w:rsidR="001A19F2" w:rsidRPr="003A326B" w:rsidRDefault="001A19F2" w:rsidP="00430FC9">
      <w:pPr>
        <w:pStyle w:val="Titre"/>
        <w:jc w:val="both"/>
        <w:rPr>
          <w:b w:val="0"/>
          <w:sz w:val="22"/>
        </w:rPr>
      </w:pPr>
    </w:p>
    <w:p w:rsidR="00E54A3E" w:rsidRPr="003A326B" w:rsidRDefault="009D5A2B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>Une première étude a permis de définir une bi</w:t>
      </w:r>
      <w:r w:rsidR="003311F7" w:rsidRPr="003A326B">
        <w:rPr>
          <w:b w:val="0"/>
          <w:sz w:val="22"/>
        </w:rPr>
        <w:t>bliothèque de fonctions (annexe</w:t>
      </w:r>
      <w:r w:rsidRPr="003A326B">
        <w:rPr>
          <w:b w:val="0"/>
          <w:sz w:val="22"/>
        </w:rPr>
        <w:t>).</w:t>
      </w:r>
    </w:p>
    <w:p w:rsidR="00E54A3E" w:rsidRPr="003A326B" w:rsidRDefault="00E54A3E" w:rsidP="00430FC9">
      <w:pPr>
        <w:pStyle w:val="Titre"/>
        <w:jc w:val="both"/>
        <w:rPr>
          <w:b w:val="0"/>
          <w:sz w:val="22"/>
        </w:rPr>
      </w:pPr>
    </w:p>
    <w:p w:rsidR="00430FC9" w:rsidRPr="003A326B" w:rsidRDefault="00430FC9" w:rsidP="00430FC9">
      <w:pPr>
        <w:pStyle w:val="Titre"/>
        <w:jc w:val="both"/>
        <w:rPr>
          <w:sz w:val="22"/>
        </w:rPr>
      </w:pPr>
      <w:r w:rsidRPr="003A326B">
        <w:rPr>
          <w:sz w:val="22"/>
        </w:rPr>
        <w:t>Cette application devra permettre de :</w:t>
      </w:r>
    </w:p>
    <w:p w:rsidR="00430FC9" w:rsidRPr="003A326B" w:rsidRDefault="00430FC9" w:rsidP="00430FC9">
      <w:pPr>
        <w:pStyle w:val="Titre"/>
        <w:numPr>
          <w:ilvl w:val="0"/>
          <w:numId w:val="7"/>
        </w:numPr>
        <w:jc w:val="both"/>
        <w:rPr>
          <w:b w:val="0"/>
          <w:sz w:val="22"/>
        </w:rPr>
      </w:pPr>
      <w:r w:rsidRPr="003A326B">
        <w:rPr>
          <w:b w:val="0"/>
          <w:sz w:val="22"/>
        </w:rPr>
        <w:t>Saisir les données relatives à une intervention,</w:t>
      </w:r>
    </w:p>
    <w:p w:rsidR="00430FC9" w:rsidRPr="003A326B" w:rsidRDefault="00430FC9" w:rsidP="00430FC9">
      <w:pPr>
        <w:pStyle w:val="Titre"/>
        <w:numPr>
          <w:ilvl w:val="0"/>
          <w:numId w:val="7"/>
        </w:numPr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Calculer le coût de revient d'une intervention chirurgicale (voir éléments de calcul des coûts en annexe </w:t>
      </w:r>
      <w:r w:rsidR="003311F7" w:rsidRPr="003A326B">
        <w:rPr>
          <w:b w:val="0"/>
          <w:sz w:val="22"/>
        </w:rPr>
        <w:t>2 sur le cas Grafenberg DDC</w:t>
      </w:r>
      <w:r w:rsidRPr="003A326B">
        <w:rPr>
          <w:b w:val="0"/>
          <w:sz w:val="22"/>
        </w:rPr>
        <w:t xml:space="preserve">) </w:t>
      </w:r>
    </w:p>
    <w:p w:rsidR="00430FC9" w:rsidRPr="003A326B" w:rsidRDefault="00E54A3E" w:rsidP="00D71C15">
      <w:pPr>
        <w:pStyle w:val="Titre"/>
        <w:numPr>
          <w:ilvl w:val="0"/>
          <w:numId w:val="7"/>
        </w:numPr>
        <w:jc w:val="left"/>
        <w:rPr>
          <w:b w:val="0"/>
          <w:sz w:val="22"/>
        </w:rPr>
      </w:pPr>
      <w:r w:rsidRPr="003A326B">
        <w:rPr>
          <w:b w:val="0"/>
          <w:sz w:val="22"/>
        </w:rPr>
        <w:t>D'éditer</w:t>
      </w:r>
      <w:r w:rsidR="00430FC9" w:rsidRPr="003A326B">
        <w:rPr>
          <w:b w:val="0"/>
          <w:sz w:val="22"/>
        </w:rPr>
        <w:t xml:space="preserve"> l'état récapitulatif présenté en annexe 1</w:t>
      </w:r>
      <w:r w:rsidR="009D5A2B" w:rsidRPr="003A326B">
        <w:rPr>
          <w:b w:val="0"/>
          <w:sz w:val="22"/>
        </w:rPr>
        <w:t xml:space="preserve"> au format pdf</w:t>
      </w:r>
      <w:r w:rsidR="00430FC9" w:rsidRPr="003A326B">
        <w:rPr>
          <w:b w:val="0"/>
          <w:sz w:val="22"/>
        </w:rPr>
        <w:t>.</w:t>
      </w:r>
      <w:r w:rsidR="00D71C15" w:rsidRPr="003A326B">
        <w:rPr>
          <w:b w:val="0"/>
          <w:sz w:val="22"/>
        </w:rPr>
        <w:br/>
        <w:t>Documentation utile :</w:t>
      </w:r>
      <w:r w:rsidR="00D71C15" w:rsidRPr="003A326B">
        <w:rPr>
          <w:b w:val="0"/>
          <w:sz w:val="22"/>
        </w:rPr>
        <w:br/>
        <w:t>https://products.documentprocessing.com/fr/editor/java/openpdf/</w:t>
      </w:r>
    </w:p>
    <w:p w:rsidR="009D5A2B" w:rsidRPr="003A326B" w:rsidRDefault="009D5A2B" w:rsidP="00430FC9">
      <w:pPr>
        <w:pStyle w:val="Titre"/>
        <w:jc w:val="left"/>
        <w:rPr>
          <w:b w:val="0"/>
          <w:sz w:val="22"/>
        </w:rPr>
      </w:pPr>
    </w:p>
    <w:p w:rsidR="009D5A2B" w:rsidRPr="003A326B" w:rsidRDefault="009D5A2B" w:rsidP="00430FC9">
      <w:pPr>
        <w:pStyle w:val="Titre"/>
        <w:jc w:val="left"/>
        <w:rPr>
          <w:sz w:val="22"/>
        </w:rPr>
      </w:pPr>
      <w:r w:rsidRPr="003A326B">
        <w:rPr>
          <w:sz w:val="22"/>
        </w:rPr>
        <w:t xml:space="preserve">Organisation </w:t>
      </w:r>
      <w:r w:rsidR="00217368" w:rsidRPr="003A326B">
        <w:rPr>
          <w:sz w:val="22"/>
        </w:rPr>
        <w:t>de l'application :</w:t>
      </w:r>
    </w:p>
    <w:p w:rsidR="00430FC9" w:rsidRPr="003A326B" w:rsidRDefault="00430FC9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Il est </w:t>
      </w:r>
      <w:r w:rsidR="009D5A2B" w:rsidRPr="003A326B">
        <w:rPr>
          <w:b w:val="0"/>
          <w:sz w:val="22"/>
        </w:rPr>
        <w:t>demandé</w:t>
      </w:r>
      <w:r w:rsidRPr="003A326B">
        <w:rPr>
          <w:b w:val="0"/>
          <w:sz w:val="22"/>
        </w:rPr>
        <w:t xml:space="preserve"> de développer la bibli</w:t>
      </w:r>
      <w:r w:rsidR="009D5A2B" w:rsidRPr="003A326B">
        <w:rPr>
          <w:b w:val="0"/>
          <w:sz w:val="22"/>
        </w:rPr>
        <w:t xml:space="preserve">othèque de </w:t>
      </w:r>
      <w:r w:rsidR="00A91A4E" w:rsidRPr="003A326B">
        <w:rPr>
          <w:b w:val="0"/>
          <w:sz w:val="22"/>
        </w:rPr>
        <w:t>méthodes</w:t>
      </w:r>
      <w:r w:rsidR="009D5A2B" w:rsidRPr="003A326B">
        <w:rPr>
          <w:b w:val="0"/>
          <w:sz w:val="22"/>
        </w:rPr>
        <w:t xml:space="preserve"> (annexe 2).</w:t>
      </w:r>
      <w:r w:rsidR="00A91A4E" w:rsidRPr="003A326B">
        <w:rPr>
          <w:b w:val="0"/>
          <w:sz w:val="22"/>
        </w:rPr>
        <w:t>et toute autre si besoin.</w:t>
      </w:r>
    </w:p>
    <w:p w:rsidR="00A653A0" w:rsidRPr="003A326B" w:rsidRDefault="00A653A0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Les données seront enregistrées dans </w:t>
      </w:r>
      <w:r w:rsidR="003A326B" w:rsidRPr="003A326B">
        <w:rPr>
          <w:b w:val="0"/>
          <w:sz w:val="22"/>
        </w:rPr>
        <w:t>la base Graf sous</w:t>
      </w:r>
      <w:r w:rsidRPr="003A326B">
        <w:rPr>
          <w:b w:val="0"/>
          <w:sz w:val="22"/>
        </w:rPr>
        <w:t xml:space="preserve"> mariadb</w:t>
      </w:r>
    </w:p>
    <w:p w:rsidR="003A326B" w:rsidRPr="003A326B" w:rsidRDefault="00A91A4E" w:rsidP="00430FC9">
      <w:pPr>
        <w:pStyle w:val="Titre"/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Le code doit </w:t>
      </w:r>
    </w:p>
    <w:p w:rsidR="00A91A4E" w:rsidRPr="003A326B" w:rsidRDefault="00A91A4E" w:rsidP="003A326B">
      <w:pPr>
        <w:pStyle w:val="Titre"/>
        <w:numPr>
          <w:ilvl w:val="0"/>
          <w:numId w:val="10"/>
        </w:numPr>
        <w:jc w:val="both"/>
        <w:rPr>
          <w:b w:val="0"/>
          <w:sz w:val="22"/>
        </w:rPr>
      </w:pPr>
      <w:r w:rsidRPr="003A326B">
        <w:rPr>
          <w:b w:val="0"/>
          <w:sz w:val="22"/>
        </w:rPr>
        <w:t>respecter l'architecture MVC.</w:t>
      </w:r>
    </w:p>
    <w:p w:rsidR="00A71AE6" w:rsidRPr="003A326B" w:rsidRDefault="00A71AE6" w:rsidP="003A326B">
      <w:pPr>
        <w:pStyle w:val="Titre"/>
        <w:numPr>
          <w:ilvl w:val="0"/>
          <w:numId w:val="10"/>
        </w:numPr>
        <w:jc w:val="both"/>
        <w:rPr>
          <w:b w:val="0"/>
          <w:sz w:val="22"/>
        </w:rPr>
      </w:pPr>
      <w:r w:rsidRPr="003A326B">
        <w:rPr>
          <w:b w:val="0"/>
          <w:sz w:val="22"/>
        </w:rPr>
        <w:t xml:space="preserve">être documenté </w:t>
      </w:r>
      <w:r w:rsidR="003A326B" w:rsidRPr="003A326B">
        <w:rPr>
          <w:b w:val="0"/>
          <w:sz w:val="22"/>
        </w:rPr>
        <w:t>(</w:t>
      </w:r>
      <w:r w:rsidR="00A653A0" w:rsidRPr="003A326B">
        <w:rPr>
          <w:b w:val="0"/>
          <w:sz w:val="22"/>
        </w:rPr>
        <w:t>java</w:t>
      </w:r>
      <w:r w:rsidRPr="003A326B">
        <w:rPr>
          <w:b w:val="0"/>
          <w:sz w:val="22"/>
        </w:rPr>
        <w:t>doc</w:t>
      </w:r>
      <w:r w:rsidR="003A326B" w:rsidRPr="003A326B">
        <w:rPr>
          <w:b w:val="0"/>
          <w:sz w:val="22"/>
        </w:rPr>
        <w:t>) et commentaires nécessaires</w:t>
      </w:r>
      <w:r w:rsidRPr="003A326B">
        <w:rPr>
          <w:b w:val="0"/>
          <w:sz w:val="22"/>
        </w:rPr>
        <w:t>.</w:t>
      </w:r>
    </w:p>
    <w:p w:rsidR="00756CC0" w:rsidRPr="003A326B" w:rsidRDefault="00FC28CE" w:rsidP="00A91A4E">
      <w:pPr>
        <w:pStyle w:val="Titre"/>
        <w:jc w:val="left"/>
        <w:rPr>
          <w:b w:val="0"/>
          <w:sz w:val="22"/>
        </w:rPr>
      </w:pPr>
      <w:r>
        <w:rPr>
          <w:b w:val="0"/>
          <w:sz w:val="22"/>
        </w:rPr>
        <w:t>Le script de la base de données vous est fourni en annexe 2</w:t>
      </w:r>
    </w:p>
    <w:p w:rsidR="00756CC0" w:rsidRPr="003A326B" w:rsidRDefault="00756CC0" w:rsidP="00756CC0">
      <w:pPr>
        <w:pStyle w:val="Titre"/>
        <w:jc w:val="left"/>
        <w:rPr>
          <w:b w:val="0"/>
          <w:sz w:val="22"/>
        </w:rPr>
      </w:pPr>
      <w:r w:rsidRPr="003A326B">
        <w:rPr>
          <w:b w:val="0"/>
          <w:sz w:val="22"/>
        </w:rPr>
        <w:t xml:space="preserve">L'application doit être testée et validée. Elle sera livrée le </w:t>
      </w:r>
      <w:r w:rsidR="00A91A4E" w:rsidRPr="003A326B">
        <w:rPr>
          <w:b w:val="0"/>
          <w:sz w:val="22"/>
        </w:rPr>
        <w:t>01/11</w:t>
      </w:r>
      <w:r w:rsidRPr="003A326B">
        <w:rPr>
          <w:b w:val="0"/>
          <w:sz w:val="22"/>
        </w:rPr>
        <w:t>.</w:t>
      </w:r>
    </w:p>
    <w:p w:rsidR="00756CC0" w:rsidRPr="003A326B" w:rsidRDefault="008446AD" w:rsidP="008446AD">
      <w:pPr>
        <w:pStyle w:val="Titre"/>
        <w:jc w:val="left"/>
        <w:rPr>
          <w:b w:val="0"/>
          <w:sz w:val="22"/>
        </w:rPr>
      </w:pPr>
      <w:r w:rsidRPr="003A326B">
        <w:rPr>
          <w:b w:val="0"/>
          <w:sz w:val="22"/>
        </w:rPr>
        <w:t>Elle sera développée par groupe de 5.</w:t>
      </w:r>
    </w:p>
    <w:p w:rsidR="000D256F" w:rsidRPr="003A326B" w:rsidRDefault="000D256F" w:rsidP="008446AD">
      <w:pPr>
        <w:pStyle w:val="Titre"/>
        <w:jc w:val="left"/>
        <w:rPr>
          <w:b w:val="0"/>
          <w:sz w:val="22"/>
        </w:rPr>
      </w:pPr>
    </w:p>
    <w:tbl>
      <w:tblPr>
        <w:tblW w:w="9009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4"/>
        <w:gridCol w:w="1235"/>
        <w:gridCol w:w="2341"/>
        <w:gridCol w:w="2341"/>
        <w:gridCol w:w="1418"/>
      </w:tblGrid>
      <w:tr w:rsidR="000D256F" w:rsidRPr="003A326B" w:rsidTr="000D256F">
        <w:trPr>
          <w:trHeight w:val="300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GOETZMANN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Nathanaël</w:t>
            </w:r>
          </w:p>
        </w:tc>
        <w:tc>
          <w:tcPr>
            <w:tcW w:w="2341" w:type="dxa"/>
            <w:tcBorders>
              <w:left w:val="single" w:sz="4" w:space="0" w:color="auto"/>
              <w:right w:val="single" w:sz="4" w:space="0" w:color="auto"/>
            </w:tcBorders>
          </w:tcPr>
          <w:p w:rsidR="000D256F" w:rsidRPr="003A326B" w:rsidRDefault="000D256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COULON--ROGUET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Swann</w:t>
            </w:r>
          </w:p>
        </w:tc>
      </w:tr>
      <w:tr w:rsidR="000D256F" w:rsidRPr="003A326B" w:rsidTr="000D256F">
        <w:trPr>
          <w:trHeight w:val="300"/>
        </w:trPr>
        <w:tc>
          <w:tcPr>
            <w:tcW w:w="1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RUSSO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Matteo</w:t>
            </w:r>
          </w:p>
        </w:tc>
        <w:tc>
          <w:tcPr>
            <w:tcW w:w="2341" w:type="dxa"/>
            <w:tcBorders>
              <w:left w:val="single" w:sz="4" w:space="0" w:color="auto"/>
              <w:right w:val="single" w:sz="4" w:space="0" w:color="auto"/>
            </w:tcBorders>
          </w:tcPr>
          <w:p w:rsidR="000D256F" w:rsidRPr="003A326B" w:rsidRDefault="000D256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LAIDI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Nour</w:t>
            </w:r>
          </w:p>
        </w:tc>
      </w:tr>
      <w:tr w:rsidR="000D256F" w:rsidRPr="003A326B" w:rsidTr="000D256F">
        <w:trPr>
          <w:trHeight w:val="300"/>
        </w:trPr>
        <w:tc>
          <w:tcPr>
            <w:tcW w:w="1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DUMOUTIER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Antoine</w:t>
            </w:r>
          </w:p>
        </w:tc>
        <w:tc>
          <w:tcPr>
            <w:tcW w:w="2341" w:type="dxa"/>
            <w:tcBorders>
              <w:left w:val="single" w:sz="4" w:space="0" w:color="auto"/>
              <w:right w:val="single" w:sz="4" w:space="0" w:color="auto"/>
            </w:tcBorders>
          </w:tcPr>
          <w:p w:rsidR="000D256F" w:rsidRPr="003A326B" w:rsidRDefault="000D256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OUTAYEB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D256F" w:rsidRPr="003A326B" w:rsidRDefault="000D256F">
            <w:pPr>
              <w:rPr>
                <w:rFonts w:ascii="Arial" w:hAnsi="Arial" w:cs="Arial"/>
                <w:color w:val="000000"/>
                <w:sz w:val="22"/>
                <w:szCs w:val="24"/>
              </w:rPr>
            </w:pPr>
            <w:r w:rsidRPr="003A326B">
              <w:rPr>
                <w:rFonts w:ascii="Arial" w:hAnsi="Arial" w:cs="Arial"/>
                <w:color w:val="000000"/>
                <w:sz w:val="18"/>
              </w:rPr>
              <w:t>Amine</w:t>
            </w:r>
          </w:p>
        </w:tc>
      </w:tr>
      <w:tr w:rsidR="000D256F" w:rsidRPr="003A326B" w:rsidTr="000D256F">
        <w:trPr>
          <w:trHeight w:val="300"/>
        </w:trPr>
        <w:tc>
          <w:tcPr>
            <w:tcW w:w="1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URBAN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Loann</w:t>
            </w:r>
          </w:p>
        </w:tc>
        <w:tc>
          <w:tcPr>
            <w:tcW w:w="2341" w:type="dxa"/>
            <w:tcBorders>
              <w:left w:val="single" w:sz="4" w:space="0" w:color="auto"/>
              <w:right w:val="single" w:sz="4" w:space="0" w:color="auto"/>
            </w:tcBorders>
          </w:tcPr>
          <w:p w:rsidR="000D256F" w:rsidRPr="003A326B" w:rsidRDefault="000D256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MOHAMAD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Darryl Luke</w:t>
            </w:r>
          </w:p>
        </w:tc>
      </w:tr>
      <w:tr w:rsidR="000D256F" w:rsidRPr="003A326B" w:rsidTr="000D256F">
        <w:trPr>
          <w:trHeight w:val="300"/>
        </w:trPr>
        <w:tc>
          <w:tcPr>
            <w:tcW w:w="1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DALLAVALLE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256F" w:rsidRPr="003A326B" w:rsidRDefault="000D256F" w:rsidP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22"/>
                <w:szCs w:val="24"/>
              </w:rPr>
              <w:t>Quentin</w:t>
            </w:r>
          </w:p>
        </w:tc>
        <w:tc>
          <w:tcPr>
            <w:tcW w:w="2341" w:type="dxa"/>
            <w:tcBorders>
              <w:left w:val="single" w:sz="4" w:space="0" w:color="auto"/>
              <w:right w:val="single" w:sz="4" w:space="0" w:color="auto"/>
            </w:tcBorders>
          </w:tcPr>
          <w:p w:rsidR="000D256F" w:rsidRPr="003A326B" w:rsidRDefault="000D256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BENHABI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D256F" w:rsidRPr="003A326B" w:rsidRDefault="000D256F">
            <w:pPr>
              <w:rPr>
                <w:rFonts w:ascii="Arial" w:hAnsi="Arial" w:cs="Arial"/>
                <w:sz w:val="22"/>
                <w:szCs w:val="24"/>
              </w:rPr>
            </w:pPr>
            <w:r w:rsidRPr="003A326B">
              <w:rPr>
                <w:rFonts w:ascii="Arial" w:hAnsi="Arial" w:cs="Arial"/>
                <w:sz w:val="18"/>
              </w:rPr>
              <w:t>Marwane</w:t>
            </w:r>
          </w:p>
        </w:tc>
      </w:tr>
    </w:tbl>
    <w:p w:rsidR="000D256F" w:rsidRPr="003A326B" w:rsidRDefault="000D256F" w:rsidP="008446AD">
      <w:pPr>
        <w:pStyle w:val="Titre"/>
        <w:jc w:val="left"/>
        <w:rPr>
          <w:b w:val="0"/>
          <w:sz w:val="22"/>
        </w:rPr>
      </w:pPr>
    </w:p>
    <w:p w:rsidR="00430FC9" w:rsidRPr="003A326B" w:rsidRDefault="00430FC9" w:rsidP="00430FC9">
      <w:pPr>
        <w:pBdr>
          <w:bottom w:val="single" w:sz="4" w:space="1" w:color="auto"/>
        </w:pBdr>
        <w:tabs>
          <w:tab w:val="left" w:pos="720"/>
          <w:tab w:val="right" w:pos="9000"/>
        </w:tabs>
        <w:rPr>
          <w:b/>
          <w:bCs/>
          <w:sz w:val="24"/>
        </w:rPr>
      </w:pPr>
      <w:r w:rsidRPr="003A326B">
        <w:rPr>
          <w:b/>
          <w:bCs/>
          <w:sz w:val="24"/>
        </w:rPr>
        <w:lastRenderedPageBreak/>
        <w:sym w:font="Wingdings" w:char="F034"/>
      </w:r>
      <w:r w:rsidRPr="003A326B">
        <w:rPr>
          <w:b/>
          <w:bCs/>
          <w:sz w:val="24"/>
        </w:rPr>
        <w:t xml:space="preserve"> Annexe</w:t>
      </w:r>
      <w:r w:rsidR="00507521">
        <w:rPr>
          <w:b/>
          <w:bCs/>
          <w:sz w:val="24"/>
        </w:rPr>
        <w:t xml:space="preserve"> 1</w:t>
      </w:r>
      <w:r w:rsidRPr="003A326B">
        <w:rPr>
          <w:b/>
          <w:bCs/>
          <w:sz w:val="24"/>
        </w:rPr>
        <w:tab/>
      </w:r>
      <w:r w:rsidRPr="003A326B">
        <w:rPr>
          <w:b/>
          <w:sz w:val="18"/>
        </w:rPr>
        <w:t>BIBLIOTHEQUE DE PROCEDURES ET DE FONCTIONS</w:t>
      </w:r>
    </w:p>
    <w:p w:rsidR="00430FC9" w:rsidRPr="003A326B" w:rsidRDefault="00430FC9" w:rsidP="00430FC9">
      <w:pPr>
        <w:pStyle w:val="Titre"/>
        <w:tabs>
          <w:tab w:val="left" w:pos="426"/>
          <w:tab w:val="left" w:pos="1134"/>
        </w:tabs>
        <w:spacing w:after="120"/>
        <w:jc w:val="both"/>
        <w:rPr>
          <w:caps/>
          <w:sz w:val="22"/>
        </w:rPr>
      </w:pPr>
    </w:p>
    <w:p w:rsidR="00430FC9" w:rsidRPr="003A326B" w:rsidRDefault="00E56FB1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  <w:r w:rsidRPr="003A326B">
        <w:rPr>
          <w:bCs w:val="0"/>
          <w:i/>
          <w:sz w:val="20"/>
          <w:szCs w:val="22"/>
        </w:rPr>
        <w:t>p</w:t>
      </w:r>
      <w:r w:rsidR="000D256F" w:rsidRPr="003A326B">
        <w:rPr>
          <w:bCs w:val="0"/>
          <w:i/>
          <w:sz w:val="20"/>
          <w:szCs w:val="22"/>
        </w:rPr>
        <w:t>ublic Boolean</w:t>
      </w:r>
      <w:r w:rsidR="00430FC9" w:rsidRPr="003A326B">
        <w:rPr>
          <w:bCs w:val="0"/>
          <w:i/>
          <w:sz w:val="20"/>
          <w:szCs w:val="22"/>
        </w:rPr>
        <w:t xml:space="preserve"> JourFerie (Date</w:t>
      </w:r>
      <w:r w:rsidR="000D256F" w:rsidRPr="003A326B">
        <w:rPr>
          <w:bCs w:val="0"/>
          <w:i/>
          <w:sz w:val="20"/>
          <w:szCs w:val="22"/>
        </w:rPr>
        <w:t xml:space="preserve"> d</w:t>
      </w:r>
      <w:r w:rsidR="00430FC9" w:rsidRPr="003A326B">
        <w:rPr>
          <w:bCs w:val="0"/>
          <w:i/>
          <w:sz w:val="20"/>
          <w:szCs w:val="22"/>
        </w:rPr>
        <w:t>ate</w:t>
      </w:r>
      <w:r w:rsidR="000D256F" w:rsidRPr="003A326B">
        <w:rPr>
          <w:bCs w:val="0"/>
          <w:i/>
          <w:sz w:val="20"/>
          <w:szCs w:val="22"/>
        </w:rPr>
        <w:t>Op )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 w:val="0"/>
          <w:sz w:val="20"/>
          <w:szCs w:val="22"/>
        </w:rPr>
      </w:pPr>
      <w:r w:rsidRPr="003A326B">
        <w:rPr>
          <w:b w:val="0"/>
          <w:sz w:val="20"/>
          <w:szCs w:val="22"/>
        </w:rPr>
        <w:t>// retourne vrai si le jour passé en paramètre est férié et faux dans le cas contraire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</w:p>
    <w:p w:rsidR="00430FC9" w:rsidRPr="003A326B" w:rsidRDefault="00E56FB1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  <w:r w:rsidRPr="003A326B">
        <w:rPr>
          <w:bCs w:val="0"/>
          <w:i/>
          <w:sz w:val="20"/>
          <w:szCs w:val="22"/>
        </w:rPr>
        <w:t>public int</w:t>
      </w:r>
      <w:r w:rsidR="00430FC9" w:rsidRPr="003A326B">
        <w:rPr>
          <w:bCs w:val="0"/>
          <w:i/>
          <w:sz w:val="20"/>
          <w:szCs w:val="22"/>
        </w:rPr>
        <w:t xml:space="preserve"> NumJour (</w:t>
      </w:r>
      <w:r w:rsidRPr="003A326B">
        <w:rPr>
          <w:bCs w:val="0"/>
          <w:i/>
          <w:sz w:val="20"/>
          <w:szCs w:val="22"/>
        </w:rPr>
        <w:t>Date d</w:t>
      </w:r>
      <w:r w:rsidR="00430FC9" w:rsidRPr="003A326B">
        <w:rPr>
          <w:bCs w:val="0"/>
          <w:i/>
          <w:sz w:val="20"/>
          <w:szCs w:val="22"/>
        </w:rPr>
        <w:t>ateOp :</w:t>
      </w:r>
      <w:r w:rsidRPr="003A326B">
        <w:rPr>
          <w:bCs w:val="0"/>
          <w:i/>
          <w:sz w:val="20"/>
          <w:szCs w:val="22"/>
        </w:rPr>
        <w:t>)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sz w:val="20"/>
          <w:szCs w:val="22"/>
        </w:rPr>
      </w:pPr>
      <w:r w:rsidRPr="003A326B">
        <w:rPr>
          <w:b w:val="0"/>
          <w:sz w:val="20"/>
          <w:szCs w:val="22"/>
        </w:rPr>
        <w:t>// retourne le numéro du jour de la date passée en paramètre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bCs w:val="0"/>
          <w:sz w:val="20"/>
        </w:rPr>
      </w:pPr>
      <w:r w:rsidRPr="003A326B">
        <w:rPr>
          <w:b w:val="0"/>
          <w:bCs w:val="0"/>
          <w:sz w:val="20"/>
        </w:rPr>
        <w:t xml:space="preserve">//Si la date d'opération est le 20/4/2004 ; la fonction retourne 3 car ce jour est un mardi. 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</w:p>
    <w:p w:rsidR="00430FC9" w:rsidRPr="003A326B" w:rsidRDefault="00E56FB1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  <w:r w:rsidRPr="003A326B">
        <w:rPr>
          <w:bCs w:val="0"/>
          <w:i/>
          <w:sz w:val="20"/>
          <w:szCs w:val="22"/>
        </w:rPr>
        <w:t>public String</w:t>
      </w:r>
      <w:r w:rsidR="00430FC9" w:rsidRPr="003A326B">
        <w:rPr>
          <w:bCs w:val="0"/>
          <w:i/>
          <w:sz w:val="20"/>
          <w:szCs w:val="22"/>
        </w:rPr>
        <w:t xml:space="preserve"> NomJour (</w:t>
      </w:r>
      <w:r w:rsidRPr="003A326B">
        <w:rPr>
          <w:bCs w:val="0"/>
          <w:i/>
          <w:sz w:val="20"/>
          <w:szCs w:val="22"/>
        </w:rPr>
        <w:t xml:space="preserve">int </w:t>
      </w:r>
      <w:r w:rsidR="00430FC9" w:rsidRPr="003A326B">
        <w:rPr>
          <w:bCs w:val="0"/>
          <w:i/>
          <w:sz w:val="20"/>
          <w:szCs w:val="22"/>
        </w:rPr>
        <w:t>Num</w:t>
      </w:r>
      <w:r w:rsidRPr="003A326B">
        <w:rPr>
          <w:bCs w:val="0"/>
          <w:i/>
          <w:sz w:val="20"/>
          <w:szCs w:val="22"/>
        </w:rPr>
        <w:t xml:space="preserve">) 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sz w:val="20"/>
          <w:szCs w:val="22"/>
        </w:rPr>
      </w:pPr>
      <w:r w:rsidRPr="003A326B">
        <w:rPr>
          <w:b w:val="0"/>
          <w:sz w:val="20"/>
          <w:szCs w:val="22"/>
        </w:rPr>
        <w:t>// cette fonction retourne le nom correspondant au numéro passé en paramètre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sz w:val="20"/>
          <w:szCs w:val="22"/>
        </w:rPr>
      </w:pPr>
      <w:r w:rsidRPr="003A326B">
        <w:rPr>
          <w:b w:val="0"/>
          <w:sz w:val="20"/>
          <w:szCs w:val="22"/>
        </w:rPr>
        <w:t>// Dimanche correspond au numéro 1 – Lundi au numéro 2  - etc.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</w:p>
    <w:p w:rsidR="00430FC9" w:rsidRPr="003A326B" w:rsidRDefault="00E56FB1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 w:val="0"/>
          <w:sz w:val="20"/>
          <w:szCs w:val="22"/>
        </w:rPr>
      </w:pPr>
      <w:r w:rsidRPr="003A326B">
        <w:rPr>
          <w:bCs w:val="0"/>
          <w:i/>
          <w:sz w:val="20"/>
          <w:szCs w:val="22"/>
        </w:rPr>
        <w:t>public double</w:t>
      </w:r>
      <w:r w:rsidR="00430FC9" w:rsidRPr="003A326B">
        <w:rPr>
          <w:bCs w:val="0"/>
          <w:i/>
          <w:sz w:val="20"/>
          <w:szCs w:val="22"/>
        </w:rPr>
        <w:t xml:space="preserve"> CoutHeure (</w:t>
      </w:r>
      <w:r w:rsidRPr="003A326B">
        <w:rPr>
          <w:bCs w:val="0"/>
          <w:i/>
          <w:sz w:val="20"/>
          <w:szCs w:val="22"/>
        </w:rPr>
        <w:t>String cat)</w:t>
      </w:r>
    </w:p>
    <w:p w:rsidR="00430FC9" w:rsidRPr="003A326B" w:rsidRDefault="004D61E2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sz w:val="20"/>
          <w:szCs w:val="22"/>
        </w:rPr>
      </w:pPr>
      <w:r w:rsidRPr="003A326B">
        <w:rPr>
          <w:b w:val="0"/>
          <w:sz w:val="20"/>
          <w:szCs w:val="22"/>
        </w:rPr>
        <w:t xml:space="preserve">// </w:t>
      </w:r>
      <w:r w:rsidR="00430FC9" w:rsidRPr="003A326B">
        <w:rPr>
          <w:b w:val="0"/>
          <w:sz w:val="20"/>
          <w:szCs w:val="22"/>
        </w:rPr>
        <w:t>retourne le coût horaire correspondant à la catégorie passée en paramètre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</w:p>
    <w:p w:rsidR="00430FC9" w:rsidRPr="003A326B" w:rsidRDefault="003D40A0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 w:val="0"/>
          <w:sz w:val="20"/>
          <w:szCs w:val="22"/>
        </w:rPr>
      </w:pPr>
      <w:r w:rsidRPr="003A326B">
        <w:rPr>
          <w:bCs w:val="0"/>
          <w:i/>
          <w:sz w:val="20"/>
          <w:szCs w:val="22"/>
        </w:rPr>
        <w:t>public String</w:t>
      </w:r>
      <w:r w:rsidR="00430FC9" w:rsidRPr="003A326B">
        <w:rPr>
          <w:bCs w:val="0"/>
          <w:i/>
          <w:sz w:val="20"/>
          <w:szCs w:val="22"/>
        </w:rPr>
        <w:t xml:space="preserve"> Nom </w:t>
      </w:r>
      <w:r w:rsidRPr="003A326B">
        <w:rPr>
          <w:bCs w:val="0"/>
          <w:i/>
          <w:sz w:val="20"/>
          <w:szCs w:val="22"/>
        </w:rPr>
        <w:t>(int Num)</w:t>
      </w:r>
    </w:p>
    <w:p w:rsidR="00430FC9" w:rsidRPr="003A326B" w:rsidRDefault="004D61E2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sz w:val="20"/>
          <w:szCs w:val="22"/>
        </w:rPr>
      </w:pPr>
      <w:r w:rsidRPr="003A326B">
        <w:rPr>
          <w:b w:val="0"/>
          <w:sz w:val="20"/>
          <w:szCs w:val="22"/>
        </w:rPr>
        <w:t xml:space="preserve">// </w:t>
      </w:r>
      <w:r w:rsidR="00430FC9" w:rsidRPr="003A326B">
        <w:rPr>
          <w:b w:val="0"/>
          <w:sz w:val="20"/>
          <w:szCs w:val="22"/>
        </w:rPr>
        <w:t>retourne le nom de l'intervenant correspondant au  numéro passé en paramètre.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14"/>
          <w:szCs w:val="16"/>
        </w:rPr>
      </w:pPr>
    </w:p>
    <w:p w:rsidR="00430FC9" w:rsidRPr="003A326B" w:rsidRDefault="003D40A0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 w:val="0"/>
          <w:sz w:val="20"/>
          <w:szCs w:val="22"/>
        </w:rPr>
      </w:pPr>
      <w:r w:rsidRPr="003A326B">
        <w:rPr>
          <w:bCs w:val="0"/>
          <w:i/>
          <w:sz w:val="20"/>
          <w:szCs w:val="22"/>
        </w:rPr>
        <w:t xml:space="preserve">public String </w:t>
      </w:r>
      <w:r w:rsidR="00430FC9" w:rsidRPr="003A326B">
        <w:rPr>
          <w:bCs w:val="0"/>
          <w:i/>
          <w:sz w:val="20"/>
          <w:szCs w:val="22"/>
        </w:rPr>
        <w:t xml:space="preserve">Catégorie </w:t>
      </w:r>
      <w:r w:rsidRPr="003A326B">
        <w:rPr>
          <w:bCs w:val="0"/>
          <w:i/>
          <w:sz w:val="20"/>
          <w:szCs w:val="22"/>
        </w:rPr>
        <w:t>(int Num)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sz w:val="20"/>
          <w:szCs w:val="22"/>
        </w:rPr>
      </w:pPr>
      <w:r w:rsidRPr="003A326B">
        <w:rPr>
          <w:b w:val="0"/>
          <w:sz w:val="20"/>
          <w:szCs w:val="22"/>
        </w:rPr>
        <w:t>// la catégorie de l'intervenant correspondant au  numéro passé en paramètre.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b w:val="0"/>
          <w:sz w:val="14"/>
          <w:szCs w:val="22"/>
        </w:rPr>
      </w:pPr>
    </w:p>
    <w:p w:rsidR="00430FC9" w:rsidRPr="003A326B" w:rsidRDefault="003D40A0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bCs w:val="0"/>
          <w:i/>
          <w:sz w:val="20"/>
          <w:szCs w:val="22"/>
        </w:rPr>
      </w:pPr>
      <w:r w:rsidRPr="003A326B">
        <w:rPr>
          <w:bCs w:val="0"/>
          <w:i/>
          <w:sz w:val="20"/>
          <w:szCs w:val="22"/>
        </w:rPr>
        <w:t xml:space="preserve">public bool </w:t>
      </w:r>
      <w:r w:rsidR="00430FC9" w:rsidRPr="003A326B">
        <w:rPr>
          <w:bCs w:val="0"/>
          <w:i/>
          <w:sz w:val="20"/>
          <w:szCs w:val="22"/>
        </w:rPr>
        <w:t xml:space="preserve">Existe </w:t>
      </w:r>
      <w:r w:rsidRPr="003A326B">
        <w:rPr>
          <w:bCs w:val="0"/>
          <w:i/>
          <w:sz w:val="20"/>
          <w:szCs w:val="22"/>
        </w:rPr>
        <w:t>(int Num)</w:t>
      </w:r>
    </w:p>
    <w:p w:rsidR="00430FC9" w:rsidRPr="003A326B" w:rsidRDefault="00430FC9" w:rsidP="00430FC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sz w:val="22"/>
        </w:rPr>
      </w:pPr>
      <w:r w:rsidRPr="003A326B">
        <w:rPr>
          <w:b w:val="0"/>
          <w:sz w:val="20"/>
          <w:szCs w:val="22"/>
        </w:rPr>
        <w:t>// retourne vrai si l'intervenant existe et faux dans le cas contraire.</w:t>
      </w:r>
    </w:p>
    <w:p w:rsidR="00430FC9" w:rsidRDefault="00430FC9" w:rsidP="00430FC9">
      <w:pPr>
        <w:pStyle w:val="Titre"/>
        <w:ind w:left="-284"/>
        <w:jc w:val="left"/>
        <w:rPr>
          <w:sz w:val="22"/>
        </w:rPr>
      </w:pPr>
    </w:p>
    <w:p w:rsidR="00FC28CE" w:rsidRPr="003A326B" w:rsidRDefault="00FC28CE" w:rsidP="00FC28CE">
      <w:pPr>
        <w:pBdr>
          <w:bottom w:val="single" w:sz="4" w:space="1" w:color="auto"/>
        </w:pBdr>
        <w:tabs>
          <w:tab w:val="left" w:pos="720"/>
          <w:tab w:val="right" w:pos="9000"/>
        </w:tabs>
        <w:rPr>
          <w:b/>
          <w:bCs/>
          <w:sz w:val="24"/>
        </w:rPr>
      </w:pPr>
      <w:r w:rsidRPr="003A326B">
        <w:rPr>
          <w:b/>
          <w:bCs/>
          <w:sz w:val="24"/>
        </w:rPr>
        <w:sym w:font="Wingdings" w:char="F034"/>
      </w:r>
      <w:r w:rsidRPr="003A326B">
        <w:rPr>
          <w:b/>
          <w:bCs/>
          <w:sz w:val="24"/>
        </w:rPr>
        <w:t xml:space="preserve"> Annexe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2</w:t>
      </w:r>
      <w:r w:rsidRPr="003A326B">
        <w:rPr>
          <w:b/>
          <w:bCs/>
          <w:sz w:val="24"/>
        </w:rPr>
        <w:tab/>
      </w:r>
      <w:r>
        <w:rPr>
          <w:b/>
          <w:sz w:val="18"/>
        </w:rPr>
        <w:t>SCRIPTS CREATION ET INSERTION</w:t>
      </w:r>
    </w:p>
    <w:p w:rsidR="00FC28CE" w:rsidRDefault="00FC28CE">
      <w:pPr>
        <w:spacing w:after="200"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DROP DATABASE IF EXISTS grafenberg;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DATABASE IF NOT EXISTS grafenberg;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USE grafenberg;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TABLE : INTERVENTION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TABLE IF NOT EXISTS INTERVENTION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(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INT_NUMERO SMALLINT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TOP_CODE SMALLINT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INT_DATE DATE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INT_NUIT CHAR(32)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INT_DUREE CHAR(32) NULL 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, PRIMARY KEY (INT_NUMERO) </w:t>
      </w:r>
    </w:p>
    <w:p w:rsidR="00FC28CE" w:rsidRPr="00FC28CE" w:rsidRDefault="00FC28CE" w:rsidP="00FC28CE">
      <w:pPr>
        <w:spacing w:after="200"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) </w:t>
      </w:r>
      <w:r>
        <w:rPr>
          <w:caps/>
          <w:sz w:val="22"/>
        </w:rPr>
        <w:t>ENGINE INNODB;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INDEX DE LA TABLE INTERVENTION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 INDEX I_FK_INTERVENTION_TYPE_OPERATION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ON INTERVENTION (TOP_CODE ASC);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TABLE : CATEGORIE_PERSONNEL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TABLE IF NOT EXISTS CATEGORIE_PERSONNEL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(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CAT_CODE CHAR(32)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CAT_COUTHORAIRE DECIMAL(10,2) NULL 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, PRIMARY KEY (CAT_CODE) </w:t>
      </w:r>
    </w:p>
    <w:p w:rsidR="00FC28CE" w:rsidRPr="00FC28CE" w:rsidRDefault="00FC28CE" w:rsidP="00FC28CE">
      <w:pPr>
        <w:spacing w:after="200"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) </w:t>
      </w:r>
      <w:r>
        <w:rPr>
          <w:caps/>
          <w:sz w:val="22"/>
        </w:rPr>
        <w:t>ENGINE INNODB;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TABLE : BLOC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TABLE IF NOT EXISTS BLOC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(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BLO_NUM SMALLINT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BLO_CHARGES SMALLINT NULL 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, PRIMARY KEY (BLO_NUM) </w:t>
      </w:r>
    </w:p>
    <w:p w:rsidR="00FC28CE" w:rsidRPr="00FC28CE" w:rsidRDefault="00FC28CE" w:rsidP="00FC28CE">
      <w:pPr>
        <w:spacing w:after="200"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) </w:t>
      </w:r>
      <w:r>
        <w:rPr>
          <w:caps/>
          <w:sz w:val="22"/>
        </w:rPr>
        <w:t>ENGINE INNODB;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TABLE : 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TABLE IF NOT EXISTS 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(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PER_MATRICULE CHAR(32)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CAT_CODE CHAR(32)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PER_NOM CHAR(32) NULL 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, PRIMARY KEY (PER_MATRICULE) </w:t>
      </w:r>
    </w:p>
    <w:p w:rsidR="00FC28CE" w:rsidRPr="00FC28CE" w:rsidRDefault="00FC28CE" w:rsidP="00FC28CE">
      <w:pPr>
        <w:spacing w:after="200"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) </w:t>
      </w:r>
      <w:r>
        <w:rPr>
          <w:caps/>
          <w:sz w:val="22"/>
        </w:rPr>
        <w:t>ENGINE INNODB;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bookmarkStart w:id="0" w:name="_GoBack"/>
      <w:bookmarkEnd w:id="0"/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INDEX DE LA TABLE 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 INDEX I_FK_PERSONNEL_CATEGORIE_PERSONNEL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ON PERSONNEL (CAT_CODE ASC);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TABLE : TYPE_OPERATION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TABLE IF NOT EXISTS TYPE_OPERATION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(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TOP_CODE SMALLINT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BLO_NUM SMALLINT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TOP_CHARGES SMALLINT NULL 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, PRIMARY KEY (TOP_CODE)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) </w:t>
      </w:r>
      <w:r>
        <w:rPr>
          <w:caps/>
          <w:sz w:val="22"/>
        </w:rPr>
        <w:t>ENGINE INNODB;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INDEX DE LA TABLE TYPE_OPERATION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 INDEX I_FK_TYPE_OPERATION_BLOC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ON TYPE_OPERATION (BLO_NUM ASC);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TABLE : INTERV_PERSONNEL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TABLE IF NOT EXISTS INTERV_PERSONNEL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(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PER_MATRICULE CHAR(32) NOT NULL  ,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INT_NUMERO SMALLINT NOT NULL 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, PRIMARY KEY (PER_MATRICULE,INT_NUMERO)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) </w:t>
      </w:r>
      <w:r>
        <w:rPr>
          <w:caps/>
          <w:sz w:val="22"/>
        </w:rPr>
        <w:t>ENGINE INNODB;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INDEX DE LA TABLE INTERV_PERSONNEL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 INDEX I_FK_INTERV_PERSONNEL_PERSONNEL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ON INTERV_PERSONNEL (PER_MATRICULE ASC);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CREATE  INDEX I_FK_INTERV_PERSONNEL_INTERVENTION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ON INTERV_PERSONNEL (INT_NUMERO ASC);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      CREATION DES REFERENCES DE TABLE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># -----------------------------------------------------------------------------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ALTER TABLE INTERVENTION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ADD FOREIGN KEY FK_INTERVENTION_TYPE_OPERATION (TOP_CODE)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 REFERENCES TYPE_OPERATION (TOP_CODE) 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ALTER TABLE PERSONNEL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ADD FOREIGN KEY FK_PERSONNEL_CATEGORIE_PERSONNEL (CAT_CODE)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 REFERENCES CATEGORIE_PERSONNEL (CAT_CODE) 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ALTER TABLE TYPE_OPERATION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ADD FOREIGN KEY FK_TYPE_OPERATION_BLOC (BLO_NUM)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 REFERENCES BLOC (BLO_NUM) 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ALTER TABLE INTERV_PERSONNEL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ADD FOREIGN KEY FK_INTERV_PERSONNEL_PERSONNEL (PER_MATRICULE)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 REFERENCES PERSONNEL (PER_MATRICULE) ;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ALTER TABLE INTERV_PERSONNEL </w:t>
      </w:r>
    </w:p>
    <w:p w:rsidR="00FC28CE" w:rsidRP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ADD FOREIGN KEY FK_INTERV_PERSONNEL_INTERVENTION (INT_NUMERO)</w:t>
      </w:r>
    </w:p>
    <w:p w:rsidR="00FC28CE" w:rsidRDefault="00FC28CE" w:rsidP="00FC28CE">
      <w:pPr>
        <w:spacing w:line="276" w:lineRule="auto"/>
        <w:rPr>
          <w:caps/>
          <w:sz w:val="22"/>
        </w:rPr>
      </w:pPr>
      <w:r w:rsidRPr="00FC28CE">
        <w:rPr>
          <w:caps/>
          <w:sz w:val="22"/>
        </w:rPr>
        <w:t xml:space="preserve">      REFERENCES INTERVENTION (INT_NUMERO) ;</w:t>
      </w:r>
    </w:p>
    <w:p w:rsidR="00FC28CE" w:rsidRDefault="00FC28CE" w:rsidP="00FC28CE">
      <w:pPr>
        <w:spacing w:line="276" w:lineRule="auto"/>
        <w:rPr>
          <w:b/>
          <w:bCs/>
          <w:caps/>
          <w:sz w:val="22"/>
          <w:szCs w:val="24"/>
        </w:rPr>
      </w:pPr>
      <w:r>
        <w:rPr>
          <w:caps/>
          <w:sz w:val="22"/>
        </w:rPr>
        <w:br w:type="page"/>
      </w:r>
    </w:p>
    <w:p w:rsidR="00FC28CE" w:rsidRPr="003A326B" w:rsidRDefault="00FC28CE" w:rsidP="00FC28CE">
      <w:pPr>
        <w:pStyle w:val="Titre"/>
        <w:tabs>
          <w:tab w:val="left" w:pos="426"/>
          <w:tab w:val="left" w:pos="1134"/>
        </w:tabs>
        <w:jc w:val="both"/>
        <w:rPr>
          <w:caps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INSERT INTO CATEGORIE_PERSONNEL (CAT_CODE, CAT_COUTHORAIRE) VALUES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('A', 24.00),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('B', 40.00),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('C', 73.00);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PERSONNEL : 10 personnes par catégorie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INSERT INTO PERSONNEL (PER_MATRICULE, CAT_CODE, PER_NOM) VALUES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('A001', 'A', 'Personnel A01'),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('A002', 'A', 'Personnel A02'),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('A003', 'A', 'Personnel A03'),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('A004', 'A', 'Personnel A04'),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('A005', 'A', 'Personnel A05'),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('A006', 'A', 'Personnel A06'),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('A007', 'A', 'Personnel A07'),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('A008', 'A', 'Personnel A08'),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('A009', 'A', 'Personnel A09'),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('A010', 'A', 'Personnel A10'),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('B001', 'B', 'Personnel B01'),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('B002', 'B', 'Personnel B02'),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('B003', 'B', 'Personnel B03'),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('B004', 'B', 'Personnel B04'),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('B005', 'B', 'Personnel B05'),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('B006', 'B', 'Personnel B06'),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('B007', 'B', 'Personnel B07'),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('B008', 'B', 'Personnel B08'),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('B009', 'B', 'Personnel B09'),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('B010', 'B', 'Personnel B10'),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('C001', 'C', 'Personnel C01'),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('C002', 'C', 'Personnel C02'),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('C003', 'C', 'Personnel C03'),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('C004', 'C', 'Personnel C04'),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('C005', 'C', 'Personnel C05'),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('C006', 'C', 'Personnel C06'),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('C007', 'C', 'Personnel C07'),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('C008', 'C', 'Personnel C08'),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('C009', 'C', 'Personnel C09'),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('C010', 'C', 'Personnel C10');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BLOCS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INSERT INTO BLOC (BLO_NUM, BLO_CHARGES) VALUES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(1, 1524),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(2, 915),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(3, 1700);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TYPES D'OPERATION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Type 1 -&gt; Bloc 2 -&gt; charge 152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Type 2 -&gt; Bloc 2 -&gt; charge 225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Type 3 -&gt; Bloc 3 -&gt; charge 343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Type 4 -&gt; Bloc 1 -&gt; charge 549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INSERT INTO TYPE_OPERATION (TOP_CODE, BLO_NUM, TOP_CHARGES) VALUES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(1, 2, 152),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(2, 2, 225),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(3, 3, 343),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(4, 1, 549);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INTERVENTIONS : 30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-- 5 interventions de nuit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-- 6 interventions un dimanche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INSERT INTO INTERVENTION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(INT_NUMERO, TOP_CODE, INT_DATE, INT_NUIT, INT_DUREE)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VALUES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Septembre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(1,  1, '2026-09-01', 'NON', '4'),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(2,  2, '2026-09-02', 'NON', '6'),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(3,  3, '2026-09-03', 'OUI',  '8'),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(4,  4, '2026-09-04', 'NON', '5'),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(5,  1, '2026-09-05', 'NON', '3'),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Dimanche 06/09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(6,  2, '2026-09-06', 'NON', '7'),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(7,  3, '2026-09-07', 'NON', '6'),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(8,  4, '2026-09-08', 'NON', '4'),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(9,  1, '2026-09-09', 'OUI',  '8'),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(10, 2, '2026-09-10', 'NON', '5'),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(11, 3, '2026-09-11', 'NON', '6'),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(12, 4, '2026-09-12', 'NON', '4'),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Dimanche 13/09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(13, 1, '2026-09-13', 'NON', '8'),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(14, 2, '2026-09-14', 'NON', '5'),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(15, 3, '2026-09-15', 'OUI',  '7'),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(16, 4, '2026-09-16', 'NON', '6'),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(17, 1, '2026-09-17', 'NON', '4'),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(18, 2, '2026-09-18', 'NON', '5'),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(19, 3, '2026-09-19', 'NON', '8'),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Dimanche 20/09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(20, 4, '2026-09-20', 'NON', '6'),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(21, 1, '2026-09-21', 'NON', '4'),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(22, 2, '2026-09-22', 'OUI',  '8'),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(23, 3, '2026-09-23', 'NON', '5'),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(24, 4, '2026-09-24', 'NON', '7'),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(25, 1, '2026-09-25', 'NON', '3'),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Dimanche 27/09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(26, 2, '2026-09-27', 'NON', '6'),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(27, 3, '2026-09-28', 'NON', '5'),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(28, 4, '2026-09-29', 'OUI',  '8'),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(29, 1, '2026-09-30', 'NON', '4'),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Octobre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(30, 2, '2026-10-01', 'OUI',  '7');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ASSOCIATION PERSONNEL / INTERVENTION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-- -----------------------------------------------------------------------------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INSERT INTO INTERV_PERSONNEL (PER_MATRICULE, INT_NUMERO) VALUES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('A001', 1),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('A002', 2),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('A003', 3),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('A004', 4),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('A005', 5),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('A006', 6),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('A007', 7),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('A008', 8),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('A009', 9),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('A010', 10),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('B001', 11),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('B002', 12),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('B003', 13),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('B004', 14),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('B005', 15),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('B006', 16),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('B007', 17),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('B008', 18),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('B009', 19),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('B010', 20),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('C001', 21),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('C002', 22),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('C003', 23),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('C004', 24),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('C005', 25),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('C006', 26),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('C007', 27),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('C008', 28),</w:t>
      </w:r>
    </w:p>
    <w:p w:rsidR="00FC28CE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('C009', 29),</w:t>
      </w:r>
    </w:p>
    <w:p w:rsidR="00507521" w:rsidRPr="00FC28CE" w:rsidRDefault="00FC28CE" w:rsidP="00FC28CE">
      <w:pPr>
        <w:pStyle w:val="Titre"/>
        <w:ind w:left="-284"/>
        <w:jc w:val="left"/>
        <w:rPr>
          <w:b w:val="0"/>
          <w:sz w:val="22"/>
        </w:rPr>
      </w:pPr>
      <w:r w:rsidRPr="00FC28CE">
        <w:rPr>
          <w:b w:val="0"/>
          <w:sz w:val="22"/>
        </w:rPr>
        <w:t>('C010', 30);</w:t>
      </w:r>
    </w:p>
    <w:sectPr w:rsidR="00507521" w:rsidRPr="00FC28CE" w:rsidSect="00B34AF9">
      <w:headerReference w:type="default" r:id="rId8"/>
      <w:footerReference w:type="default" r:id="rId9"/>
      <w:pgSz w:w="11906" w:h="16838"/>
      <w:pgMar w:top="1417" w:right="1417" w:bottom="1134" w:left="1417" w:header="708" w:footer="4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248" w:rsidRDefault="00E67248" w:rsidP="007E398D">
      <w:r>
        <w:separator/>
      </w:r>
    </w:p>
  </w:endnote>
  <w:endnote w:type="continuationSeparator" w:id="0">
    <w:p w:rsidR="00E67248" w:rsidRDefault="00E67248" w:rsidP="007E3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26B" w:rsidRDefault="003A326B">
    <w:pPr>
      <w:pStyle w:val="Pieddepage"/>
    </w:pPr>
    <w:r w:rsidRPr="007C1A73">
      <w:rPr>
        <w:b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5752EF" wp14:editId="25153BB8">
              <wp:simplePos x="0" y="0"/>
              <wp:positionH relativeFrom="column">
                <wp:posOffset>6023288</wp:posOffset>
              </wp:positionH>
              <wp:positionV relativeFrom="paragraph">
                <wp:posOffset>81280</wp:posOffset>
              </wp:positionV>
              <wp:extent cx="405946" cy="320634"/>
              <wp:effectExtent l="19050" t="0" r="165735" b="99060"/>
              <wp:wrapNone/>
              <wp:docPr id="4" name="Rectangle à coins arrondi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5946" cy="320634"/>
                      </a:xfrm>
                      <a:prstGeom prst="roundRect">
                        <a:avLst/>
                      </a:prstGeom>
                      <a:noFill/>
                      <a:ln>
                        <a:solidFill>
                          <a:srgbClr val="C00000"/>
                        </a:solidFill>
                      </a:ln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3A326B" w:rsidRPr="00B34AF9" w:rsidRDefault="003A326B" w:rsidP="008D325B">
                          <w:pPr>
                            <w:jc w:val="center"/>
                            <w:rPr>
                              <w:color w:val="C00000"/>
                            </w:rPr>
                          </w:pPr>
                          <w:r w:rsidRPr="00B34AF9">
                            <w:rPr>
                              <w:color w:val="C00000"/>
                            </w:rPr>
                            <w:fldChar w:fldCharType="begin"/>
                          </w:r>
                          <w:r w:rsidRPr="00B34AF9">
                            <w:rPr>
                              <w:color w:val="C00000"/>
                            </w:rPr>
                            <w:instrText>PAGE   \* MERGEFORMAT</w:instrText>
                          </w:r>
                          <w:r w:rsidRPr="00B34AF9">
                            <w:rPr>
                              <w:color w:val="C00000"/>
                            </w:rPr>
                            <w:fldChar w:fldCharType="separate"/>
                          </w:r>
                          <w:r w:rsidR="00E67248">
                            <w:rPr>
                              <w:noProof/>
                              <w:color w:val="C00000"/>
                            </w:rPr>
                            <w:t>1</w:t>
                          </w:r>
                          <w:r w:rsidRPr="00B34AF9">
                            <w:rPr>
                              <w:color w:val="C0000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4" o:spid="_x0000_s1029" style="position:absolute;margin-left:474.25pt;margin-top:6.4pt;width:31.95pt;height:2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" filled="f" strokecolor="#c00000" strokeweight="2pt">
              <v:shadow on="t" type="perspective" color="black" opacity="13107f" origin="-.5,.5" offset="0,0" matrix=",-23853f,,15073f"/>
              <v:textbox>
                <w:txbxContent>
                  <w:p w:rsidR="003A326B" w:rsidRPr="00B34AF9" w:rsidRDefault="003A326B" w:rsidP="008D325B">
                    <w:pPr>
                      <w:jc w:val="center"/>
                      <w:rPr>
                        <w:color w:val="C00000"/>
                      </w:rPr>
                    </w:pPr>
                    <w:r w:rsidRPr="00B34AF9">
                      <w:rPr>
                        <w:color w:val="C00000"/>
                      </w:rPr>
                      <w:fldChar w:fldCharType="begin"/>
                    </w:r>
                    <w:r w:rsidRPr="00B34AF9">
                      <w:rPr>
                        <w:color w:val="C00000"/>
                      </w:rPr>
                      <w:instrText>PAGE   \* MERGEFORMAT</w:instrText>
                    </w:r>
                    <w:r w:rsidRPr="00B34AF9">
                      <w:rPr>
                        <w:color w:val="C00000"/>
                      </w:rPr>
                      <w:fldChar w:fldCharType="separate"/>
                    </w:r>
                    <w:r w:rsidR="00E67248">
                      <w:rPr>
                        <w:noProof/>
                        <w:color w:val="C00000"/>
                      </w:rPr>
                      <w:t>1</w:t>
                    </w:r>
                    <w:r w:rsidRPr="00B34AF9">
                      <w:rPr>
                        <w:color w:val="C00000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  <w:p w:rsidR="003A326B" w:rsidRPr="00715641" w:rsidRDefault="003A326B">
    <w:pPr>
      <w:rPr>
        <w:sz w:val="14"/>
        <w:szCs w:val="14"/>
      </w:rPr>
    </w:pPr>
    <w:r w:rsidRPr="00715641">
      <w:rPr>
        <w:sz w:val="14"/>
        <w:szCs w:val="14"/>
      </w:rPr>
      <w:fldChar w:fldCharType="begin"/>
    </w:r>
    <w:r w:rsidRPr="00715641">
      <w:rPr>
        <w:sz w:val="14"/>
        <w:szCs w:val="14"/>
      </w:rPr>
      <w:instrText xml:space="preserve"> FILENAME  \* Lower  \* MERGEFORMAT </w:instrText>
    </w:r>
    <w:r w:rsidRPr="00715641">
      <w:rPr>
        <w:sz w:val="14"/>
        <w:szCs w:val="14"/>
      </w:rPr>
      <w:fldChar w:fldCharType="separate"/>
    </w:r>
    <w:r>
      <w:rPr>
        <w:noProof/>
        <w:sz w:val="14"/>
        <w:szCs w:val="14"/>
      </w:rPr>
      <w:t>grafenbergpoo_projet.docx</w:t>
    </w:r>
    <w:r w:rsidRPr="00715641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248" w:rsidRDefault="00E67248" w:rsidP="007E398D">
      <w:r>
        <w:separator/>
      </w:r>
    </w:p>
  </w:footnote>
  <w:footnote w:type="continuationSeparator" w:id="0">
    <w:p w:rsidR="00E67248" w:rsidRDefault="00E67248" w:rsidP="007E39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26B" w:rsidRDefault="003A326B" w:rsidP="00A653A0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CA96793" wp14:editId="49F73D68">
              <wp:simplePos x="0" y="0"/>
              <wp:positionH relativeFrom="column">
                <wp:posOffset>4930140</wp:posOffset>
              </wp:positionH>
              <wp:positionV relativeFrom="paragraph">
                <wp:posOffset>-262255</wp:posOffset>
              </wp:positionV>
              <wp:extent cx="1052195" cy="330200"/>
              <wp:effectExtent l="38100" t="38100" r="109855" b="107950"/>
              <wp:wrapTopAndBottom/>
              <wp:docPr id="5" name="Rectangle à coins arrondi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52195" cy="3302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cmpd="thinThick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3A326B" w:rsidRPr="0089167E" w:rsidRDefault="003A326B" w:rsidP="00A653A0">
                          <w:pPr>
                            <w:rPr>
                              <w:rFonts w:ascii="Arial Black" w:hAnsi="Arial Black"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2-B3</w:t>
                          </w: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-00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3" o:spid="_x0000_s1026" style="position:absolute;margin-left:388.2pt;margin-top:-20.65pt;width:82.85pt;height:2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" fillcolor="#f2f2f2 [3052]" strokecolor="#5f497a [2407]" strokeweight="2pt">
              <v:stroke linestyle="thinThick"/>
              <v:shadow on="t" color="black" opacity="26214f" origin="-.5,-.5" offset=".74836mm,.74836mm"/>
              <v:path arrowok="t"/>
              <v:textbox>
                <w:txbxContent>
                  <w:p w:rsidR="003A326B" w:rsidRPr="0089167E" w:rsidRDefault="003A326B" w:rsidP="00A653A0">
                    <w:pPr>
                      <w:rPr>
                        <w:rFonts w:ascii="Arial Black" w:hAnsi="Arial Black"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color w:val="7030A0"/>
                      </w:rPr>
                      <w:t>2-B3</w:t>
                    </w:r>
                    <w:r w:rsidRPr="0089167E">
                      <w:rPr>
                        <w:rFonts w:ascii="Arial Black" w:hAnsi="Arial Black"/>
                        <w:color w:val="7030A0"/>
                      </w:rPr>
                      <w:t>-00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CFB91CE" wp14:editId="4A154934">
              <wp:simplePos x="0" y="0"/>
              <wp:positionH relativeFrom="column">
                <wp:posOffset>-490220</wp:posOffset>
              </wp:positionH>
              <wp:positionV relativeFrom="paragraph">
                <wp:posOffset>-240030</wp:posOffset>
              </wp:positionV>
              <wp:extent cx="895350" cy="304800"/>
              <wp:effectExtent l="38100" t="38100" r="114300" b="114300"/>
              <wp:wrapTopAndBottom/>
              <wp:docPr id="6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" cy="3048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7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3A326B" w:rsidRPr="0089167E" w:rsidRDefault="003A326B" w:rsidP="00A653A0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1" o:spid="_x0000_s1027" style="position:absolute;margin-left:-38.6pt;margin-top:-18.9pt;width:70.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" fillcolor="#f2f2f2 [3052]" strokecolor="#5f497a [2407]" strokeweight="2pt">
              <v:shadow on="t" color="black" opacity="26214f" origin="-.5,-.5" offset=".74836mm,.74836mm"/>
              <v:path arrowok="t"/>
              <v:textbox>
                <w:txbxContent>
                  <w:p w:rsidR="003A326B" w:rsidRPr="0089167E" w:rsidRDefault="003A326B" w:rsidP="00A653A0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b/>
                        <w:color w:val="7030A0"/>
                      </w:rPr>
                      <w:t>B3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A620AA" wp14:editId="593FEC41">
              <wp:simplePos x="0" y="0"/>
              <wp:positionH relativeFrom="column">
                <wp:posOffset>174625</wp:posOffset>
              </wp:positionH>
              <wp:positionV relativeFrom="paragraph">
                <wp:posOffset>-394335</wp:posOffset>
              </wp:positionV>
              <wp:extent cx="5003800" cy="714375"/>
              <wp:effectExtent l="38100" t="38100" r="120650" b="123825"/>
              <wp:wrapTopAndBottom/>
              <wp:docPr id="7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3800" cy="714375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3A326B" w:rsidRPr="0089167E" w:rsidRDefault="003A326B" w:rsidP="00A653A0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Clinique Grafenberg</w:t>
                          </w:r>
                        </w:p>
                        <w:p w:rsidR="003A326B" w:rsidRPr="0089167E" w:rsidRDefault="003A326B" w:rsidP="00A653A0">
                          <w:pPr>
                            <w:jc w:val="center"/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</w:pPr>
                          <w:r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  <w:t>Cybersécurité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2" o:spid="_x0000_s1028" style="position:absolute;margin-left:13.75pt;margin-top:-31.05pt;width:394pt;height:5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" fillcolor="#f2f2f2 [3052]" strokecolor="#b2a1c7 [1943]" strokeweight="2pt">
              <v:shadow on="t" color="black" opacity="26214f" origin="-.5,-.5" offset=".74836mm,.74836mm"/>
              <v:path arrowok="t"/>
              <v:textbox>
                <w:txbxContent>
                  <w:p w:rsidR="003A326B" w:rsidRPr="0089167E" w:rsidRDefault="003A326B" w:rsidP="00A653A0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>
                      <w:rPr>
                        <w:rFonts w:ascii="Arial Black" w:hAnsi="Arial Black"/>
                        <w:b/>
                        <w:color w:val="7030A0"/>
                      </w:rPr>
                      <w:t>Clinique Grafenberg</w:t>
                    </w:r>
                  </w:p>
                  <w:p w:rsidR="003A326B" w:rsidRPr="0089167E" w:rsidRDefault="003A326B" w:rsidP="00A653A0">
                    <w:pPr>
                      <w:jc w:val="center"/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</w:pPr>
                    <w:r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  <w:t>Cybersécurité</w:t>
                    </w:r>
                  </w:p>
                </w:txbxContent>
              </v:textbox>
              <w10:wrap type="topAndBottom"/>
            </v:roundrect>
          </w:pict>
        </mc:Fallback>
      </mc:AlternateContent>
    </w:r>
  </w:p>
  <w:p w:rsidR="003A326B" w:rsidRPr="00A653A0" w:rsidRDefault="003A326B" w:rsidP="00A653A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3A922D0E"/>
    <w:multiLevelType w:val="hybridMultilevel"/>
    <w:tmpl w:val="644C55DE"/>
    <w:lvl w:ilvl="0" w:tplc="59BE4E8A">
      <w:start w:val="1"/>
      <w:numFmt w:val="decimal"/>
      <w:pStyle w:val="exercice"/>
      <w:lvlText w:val="EXERCICE 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0DE3558"/>
    <w:multiLevelType w:val="hybridMultilevel"/>
    <w:tmpl w:val="81CE51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C959D9"/>
    <w:multiLevelType w:val="hybridMultilevel"/>
    <w:tmpl w:val="2990D3A2"/>
    <w:lvl w:ilvl="0" w:tplc="3268469E">
      <w:start w:val="1"/>
      <w:numFmt w:val="decimal"/>
      <w:lvlText w:val="Exercice 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B9759B"/>
    <w:multiLevelType w:val="hybridMultilevel"/>
    <w:tmpl w:val="06A427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C33281"/>
    <w:multiLevelType w:val="hybridMultilevel"/>
    <w:tmpl w:val="7B12D694"/>
    <w:lvl w:ilvl="0" w:tplc="0F187368">
      <w:start w:val="1"/>
      <w:numFmt w:val="decimal"/>
      <w:lvlText w:val="EXERCICE %1 :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366A20"/>
    <w:multiLevelType w:val="hybridMultilevel"/>
    <w:tmpl w:val="117E6C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12058F"/>
    <w:multiLevelType w:val="hybridMultilevel"/>
    <w:tmpl w:val="EB0849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D4F1C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1"/>
  </w:num>
  <w:num w:numId="5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1440" w:hanging="360"/>
        </w:pPr>
        <w:rPr>
          <w:rFonts w:ascii="Symbol" w:hAnsi="Symbol" w:hint="default"/>
        </w:rPr>
      </w:lvl>
    </w:lvlOverride>
  </w:num>
  <w:num w:numId="6">
    <w:abstractNumId w:val="8"/>
  </w:num>
  <w:num w:numId="7">
    <w:abstractNumId w:val="4"/>
  </w:num>
  <w:num w:numId="8">
    <w:abstractNumId w:val="6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ttachedTemplate r:id="rId1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FC9"/>
    <w:rsid w:val="000D256F"/>
    <w:rsid w:val="00184A54"/>
    <w:rsid w:val="001A19F2"/>
    <w:rsid w:val="00217368"/>
    <w:rsid w:val="003311F7"/>
    <w:rsid w:val="00377AEA"/>
    <w:rsid w:val="00380232"/>
    <w:rsid w:val="00382FC7"/>
    <w:rsid w:val="003A326B"/>
    <w:rsid w:val="003D40A0"/>
    <w:rsid w:val="0041334E"/>
    <w:rsid w:val="00430FC9"/>
    <w:rsid w:val="004B56D8"/>
    <w:rsid w:val="004D61E2"/>
    <w:rsid w:val="00507521"/>
    <w:rsid w:val="00587E4C"/>
    <w:rsid w:val="005B1C4A"/>
    <w:rsid w:val="00611C45"/>
    <w:rsid w:val="006966DF"/>
    <w:rsid w:val="006A71D6"/>
    <w:rsid w:val="00756CC0"/>
    <w:rsid w:val="007E398D"/>
    <w:rsid w:val="007F0181"/>
    <w:rsid w:val="00801AE6"/>
    <w:rsid w:val="008446AD"/>
    <w:rsid w:val="008D325B"/>
    <w:rsid w:val="009D5A2B"/>
    <w:rsid w:val="00A653A0"/>
    <w:rsid w:val="00A71AE6"/>
    <w:rsid w:val="00A91A4E"/>
    <w:rsid w:val="00AB789A"/>
    <w:rsid w:val="00AB7B74"/>
    <w:rsid w:val="00B048D4"/>
    <w:rsid w:val="00B27382"/>
    <w:rsid w:val="00B34AF9"/>
    <w:rsid w:val="00B94A84"/>
    <w:rsid w:val="00BF20F0"/>
    <w:rsid w:val="00C11464"/>
    <w:rsid w:val="00CF5EB4"/>
    <w:rsid w:val="00D07F07"/>
    <w:rsid w:val="00D33CC3"/>
    <w:rsid w:val="00D71C15"/>
    <w:rsid w:val="00DB60F9"/>
    <w:rsid w:val="00E54A3E"/>
    <w:rsid w:val="00E56FB1"/>
    <w:rsid w:val="00E67248"/>
    <w:rsid w:val="00F71350"/>
    <w:rsid w:val="00F93E09"/>
    <w:rsid w:val="00FC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F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27382"/>
    <w:pPr>
      <w:keepNext/>
      <w:keepLines/>
      <w:spacing w:before="480"/>
      <w:outlineLvl w:val="0"/>
    </w:pPr>
    <w:rPr>
      <w:rFonts w:eastAsiaTheme="majorEastAsia" w:cstheme="majorBidi"/>
      <w:b/>
      <w:bCs/>
      <w:color w:val="C0000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7F07"/>
    <w:pPr>
      <w:keepNext/>
      <w:keepLines/>
      <w:spacing w:before="200"/>
      <w:ind w:left="397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E398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E398D"/>
    <w:rPr>
      <w:rFonts w:ascii="Arial" w:eastAsiaTheme="minorHAnsi" w:hAnsi="Arial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E398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398D"/>
    <w:rPr>
      <w:rFonts w:ascii="Arial" w:eastAsiaTheme="minorHAnsi" w:hAnsi="Arial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B27382"/>
    <w:rPr>
      <w:rFonts w:ascii="Arial" w:eastAsiaTheme="majorEastAsia" w:hAnsi="Arial" w:cstheme="majorBidi"/>
      <w:b/>
      <w:bCs/>
      <w:color w:val="C00000"/>
      <w:sz w:val="28"/>
      <w:szCs w:val="28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07F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customStyle="1" w:styleId="exercice">
    <w:name w:val="exercice"/>
    <w:basedOn w:val="Paragraphedeliste"/>
    <w:next w:val="Normal"/>
    <w:link w:val="exerciceCar"/>
    <w:qFormat/>
    <w:rsid w:val="00DB60F9"/>
    <w:pPr>
      <w:numPr>
        <w:numId w:val="4"/>
      </w:numPr>
      <w:pBdr>
        <w:bottom w:val="single" w:sz="4" w:space="1" w:color="auto"/>
      </w:pBdr>
      <w:tabs>
        <w:tab w:val="left" w:pos="1701"/>
      </w:tabs>
      <w:spacing w:after="200" w:line="276" w:lineRule="auto"/>
    </w:pPr>
    <w:rPr>
      <w:b/>
      <w:color w:val="0000FF"/>
    </w:rPr>
  </w:style>
  <w:style w:type="character" w:customStyle="1" w:styleId="exerciceCar">
    <w:name w:val="exercice Car"/>
    <w:basedOn w:val="Policepardfaut"/>
    <w:link w:val="exercice"/>
    <w:rsid w:val="00DB60F9"/>
    <w:rPr>
      <w:rFonts w:ascii="Arial" w:eastAsiaTheme="minorHAnsi" w:hAnsi="Arial"/>
      <w:b/>
      <w:color w:val="0000FF"/>
      <w:lang w:eastAsia="en-US"/>
    </w:rPr>
  </w:style>
  <w:style w:type="paragraph" w:styleId="Paragraphedeliste">
    <w:name w:val="List Paragraph"/>
    <w:basedOn w:val="Normal"/>
    <w:uiPriority w:val="34"/>
    <w:qFormat/>
    <w:rsid w:val="00587E4C"/>
    <w:pPr>
      <w:ind w:left="720"/>
      <w:contextualSpacing/>
    </w:pPr>
  </w:style>
  <w:style w:type="paragraph" w:customStyle="1" w:styleId="Blockquote">
    <w:name w:val="Blockquote"/>
    <w:basedOn w:val="Normal"/>
    <w:rsid w:val="00430FC9"/>
    <w:pPr>
      <w:spacing w:before="100" w:after="100"/>
      <w:ind w:left="360" w:right="360"/>
    </w:pPr>
    <w:rPr>
      <w:snapToGrid w:val="0"/>
      <w:sz w:val="24"/>
      <w:szCs w:val="24"/>
    </w:rPr>
  </w:style>
  <w:style w:type="paragraph" w:styleId="Titre">
    <w:name w:val="Title"/>
    <w:basedOn w:val="Normal"/>
    <w:link w:val="TitreCar"/>
    <w:qFormat/>
    <w:rsid w:val="00430FC9"/>
    <w:pPr>
      <w:jc w:val="center"/>
    </w:pPr>
    <w:rPr>
      <w:b/>
      <w:bCs/>
      <w:sz w:val="24"/>
      <w:szCs w:val="24"/>
    </w:rPr>
  </w:style>
  <w:style w:type="character" w:customStyle="1" w:styleId="TitreCar">
    <w:name w:val="Titre Car"/>
    <w:basedOn w:val="Policepardfaut"/>
    <w:link w:val="Titre"/>
    <w:rsid w:val="00430FC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30FC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0FC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F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27382"/>
    <w:pPr>
      <w:keepNext/>
      <w:keepLines/>
      <w:spacing w:before="480"/>
      <w:outlineLvl w:val="0"/>
    </w:pPr>
    <w:rPr>
      <w:rFonts w:eastAsiaTheme="majorEastAsia" w:cstheme="majorBidi"/>
      <w:b/>
      <w:bCs/>
      <w:color w:val="C0000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7F07"/>
    <w:pPr>
      <w:keepNext/>
      <w:keepLines/>
      <w:spacing w:before="200"/>
      <w:ind w:left="397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E398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E398D"/>
    <w:rPr>
      <w:rFonts w:ascii="Arial" w:eastAsiaTheme="minorHAnsi" w:hAnsi="Arial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E398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398D"/>
    <w:rPr>
      <w:rFonts w:ascii="Arial" w:eastAsiaTheme="minorHAnsi" w:hAnsi="Arial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B27382"/>
    <w:rPr>
      <w:rFonts w:ascii="Arial" w:eastAsiaTheme="majorEastAsia" w:hAnsi="Arial" w:cstheme="majorBidi"/>
      <w:b/>
      <w:bCs/>
      <w:color w:val="C00000"/>
      <w:sz w:val="28"/>
      <w:szCs w:val="28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07F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customStyle="1" w:styleId="exercice">
    <w:name w:val="exercice"/>
    <w:basedOn w:val="Paragraphedeliste"/>
    <w:next w:val="Normal"/>
    <w:link w:val="exerciceCar"/>
    <w:qFormat/>
    <w:rsid w:val="00DB60F9"/>
    <w:pPr>
      <w:numPr>
        <w:numId w:val="4"/>
      </w:numPr>
      <w:pBdr>
        <w:bottom w:val="single" w:sz="4" w:space="1" w:color="auto"/>
      </w:pBdr>
      <w:tabs>
        <w:tab w:val="left" w:pos="1701"/>
      </w:tabs>
      <w:spacing w:after="200" w:line="276" w:lineRule="auto"/>
    </w:pPr>
    <w:rPr>
      <w:b/>
      <w:color w:val="0000FF"/>
    </w:rPr>
  </w:style>
  <w:style w:type="character" w:customStyle="1" w:styleId="exerciceCar">
    <w:name w:val="exercice Car"/>
    <w:basedOn w:val="Policepardfaut"/>
    <w:link w:val="exercice"/>
    <w:rsid w:val="00DB60F9"/>
    <w:rPr>
      <w:rFonts w:ascii="Arial" w:eastAsiaTheme="minorHAnsi" w:hAnsi="Arial"/>
      <w:b/>
      <w:color w:val="0000FF"/>
      <w:lang w:eastAsia="en-US"/>
    </w:rPr>
  </w:style>
  <w:style w:type="paragraph" w:styleId="Paragraphedeliste">
    <w:name w:val="List Paragraph"/>
    <w:basedOn w:val="Normal"/>
    <w:uiPriority w:val="34"/>
    <w:qFormat/>
    <w:rsid w:val="00587E4C"/>
    <w:pPr>
      <w:ind w:left="720"/>
      <w:contextualSpacing/>
    </w:pPr>
  </w:style>
  <w:style w:type="paragraph" w:customStyle="1" w:styleId="Blockquote">
    <w:name w:val="Blockquote"/>
    <w:basedOn w:val="Normal"/>
    <w:rsid w:val="00430FC9"/>
    <w:pPr>
      <w:spacing w:before="100" w:after="100"/>
      <w:ind w:left="360" w:right="360"/>
    </w:pPr>
    <w:rPr>
      <w:snapToGrid w:val="0"/>
      <w:sz w:val="24"/>
      <w:szCs w:val="24"/>
    </w:rPr>
  </w:style>
  <w:style w:type="paragraph" w:styleId="Titre">
    <w:name w:val="Title"/>
    <w:basedOn w:val="Normal"/>
    <w:link w:val="TitreCar"/>
    <w:qFormat/>
    <w:rsid w:val="00430FC9"/>
    <w:pPr>
      <w:jc w:val="center"/>
    </w:pPr>
    <w:rPr>
      <w:b/>
      <w:bCs/>
      <w:sz w:val="24"/>
      <w:szCs w:val="24"/>
    </w:rPr>
  </w:style>
  <w:style w:type="character" w:customStyle="1" w:styleId="TitreCar">
    <w:name w:val="Titre Car"/>
    <w:basedOn w:val="Policepardfaut"/>
    <w:link w:val="Titre"/>
    <w:rsid w:val="00430FC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30FC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0F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2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nne\AppData\Roaming\Microsoft\Templates\201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2012.dotx</Template>
  <TotalTime>114</TotalTime>
  <Pages>7</Pages>
  <Words>1840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</dc:creator>
  <cp:lastModifiedBy>Corinne</cp:lastModifiedBy>
  <cp:revision>9</cp:revision>
  <cp:lastPrinted>2026-09-15T12:56:00Z</cp:lastPrinted>
  <dcterms:created xsi:type="dcterms:W3CDTF">2026-09-15T12:50:00Z</dcterms:created>
  <dcterms:modified xsi:type="dcterms:W3CDTF">2026-09-16T16:14:00Z</dcterms:modified>
</cp:coreProperties>
</file>